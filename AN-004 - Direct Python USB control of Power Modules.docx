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AN-004</w:t>
      </w:r>
    </w:p>
    <w:p w:rsidR="00C13FB6" w:rsidRDefault="008A77E0" w:rsidP="009F3CE7">
      <w:pPr>
        <w:pStyle w:val="ManualTitle"/>
      </w:pPr>
      <w:r>
        <w:t>Application Note</w:t>
      </w:r>
    </w:p>
    <w:p w:rsidR="00C13FB6" w:rsidRDefault="00C13FB6" w:rsidP="009F3CE7"/>
    <w:p w:rsidR="00C13FB6" w:rsidRDefault="00C13FB6" w:rsidP="009F3CE7"/>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rPr>
          <w:lang w:val="en-US" w:eastAsia="en-US"/>
        </w:rPr>
        <w:drawing>
          <wp:inline distT="0" distB="0" distL="0" distR="0">
            <wp:extent cx="3695994" cy="2039485"/>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2039485"/>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33244"/>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461F83">
        <w:tc>
          <w:tcPr>
            <w:tcW w:w="993" w:type="dxa"/>
          </w:tcPr>
          <w:p w:rsidR="00C13FB6" w:rsidRDefault="008A77E0" w:rsidP="009F3CE7">
            <w:r>
              <w:t>-01</w:t>
            </w:r>
          </w:p>
        </w:tc>
        <w:tc>
          <w:tcPr>
            <w:tcW w:w="2595" w:type="dxa"/>
          </w:tcPr>
          <w:p w:rsidR="00C13FB6" w:rsidRDefault="00C13FB6" w:rsidP="009F3CE7"/>
        </w:tc>
        <w:tc>
          <w:tcPr>
            <w:tcW w:w="5438" w:type="dxa"/>
          </w:tcPr>
          <w:p w:rsidR="007572AF" w:rsidRDefault="00C13FB6" w:rsidP="009F3CE7">
            <w:r>
              <w:t>Initial Release</w:t>
            </w:r>
          </w:p>
        </w:tc>
      </w:tr>
      <w:tr w:rsidR="00C13FB6" w:rsidTr="00461F83">
        <w:tc>
          <w:tcPr>
            <w:tcW w:w="993" w:type="dxa"/>
          </w:tcPr>
          <w:p w:rsidR="00C13FB6" w:rsidRDefault="00785261" w:rsidP="009F3CE7">
            <w:r>
              <w:t>-02</w:t>
            </w:r>
          </w:p>
        </w:tc>
        <w:tc>
          <w:tcPr>
            <w:tcW w:w="2595" w:type="dxa"/>
          </w:tcPr>
          <w:p w:rsidR="00C13FB6" w:rsidRDefault="00C13FB6" w:rsidP="009F3CE7"/>
        </w:tc>
        <w:tc>
          <w:tcPr>
            <w:tcW w:w="5438" w:type="dxa"/>
          </w:tcPr>
          <w:p w:rsidR="00C13FB6" w:rsidRDefault="00785261" w:rsidP="009F3CE7">
            <w:r>
              <w:t>Improved installation and library structure</w:t>
            </w:r>
          </w:p>
        </w:tc>
      </w:tr>
      <w:tr w:rsidR="00C13FB6" w:rsidTr="00461F83">
        <w:tc>
          <w:tcPr>
            <w:tcW w:w="993" w:type="dxa"/>
          </w:tcPr>
          <w:p w:rsidR="00C13FB6" w:rsidRDefault="00785261" w:rsidP="009F3CE7">
            <w:r>
              <w:t>-03</w:t>
            </w:r>
          </w:p>
        </w:tc>
        <w:tc>
          <w:tcPr>
            <w:tcW w:w="2595" w:type="dxa"/>
          </w:tcPr>
          <w:p w:rsidR="00C13FB6" w:rsidRDefault="00C13FB6" w:rsidP="009F3CE7"/>
        </w:tc>
        <w:tc>
          <w:tcPr>
            <w:tcW w:w="5438" w:type="dxa"/>
          </w:tcPr>
          <w:p w:rsidR="00C13FB6" w:rsidRDefault="00785261" w:rsidP="009F3CE7">
            <w:r>
              <w:t>Bug fix where commands could fail to run</w:t>
            </w:r>
          </w:p>
        </w:tc>
      </w:tr>
      <w:tr w:rsidR="00C13FB6" w:rsidTr="00461F83">
        <w:tc>
          <w:tcPr>
            <w:tcW w:w="993" w:type="dxa"/>
          </w:tcPr>
          <w:p w:rsidR="00C13FB6" w:rsidRDefault="00785261" w:rsidP="009F3CE7">
            <w:r>
              <w:t>-04</w:t>
            </w:r>
          </w:p>
        </w:tc>
        <w:tc>
          <w:tcPr>
            <w:tcW w:w="2595" w:type="dxa"/>
          </w:tcPr>
          <w:p w:rsidR="00C13FB6" w:rsidRDefault="00C13FB6" w:rsidP="009F3CE7"/>
        </w:tc>
        <w:tc>
          <w:tcPr>
            <w:tcW w:w="5438" w:type="dxa"/>
          </w:tcPr>
          <w:p w:rsidR="00C13FB6" w:rsidRDefault="00785261" w:rsidP="009F3CE7">
            <w:r>
              <w:t>Support added for QTL1658 modules</w:t>
            </w:r>
          </w:p>
        </w:tc>
      </w:tr>
      <w:tr w:rsidR="00C13FB6" w:rsidTr="00461F83">
        <w:tc>
          <w:tcPr>
            <w:tcW w:w="993" w:type="dxa"/>
          </w:tcPr>
          <w:p w:rsidR="00C13FB6" w:rsidRDefault="00785261" w:rsidP="009F3CE7">
            <w:r>
              <w:t>-05</w:t>
            </w:r>
          </w:p>
        </w:tc>
        <w:tc>
          <w:tcPr>
            <w:tcW w:w="2595" w:type="dxa"/>
          </w:tcPr>
          <w:p w:rsidR="00C13FB6" w:rsidRDefault="00C13FB6" w:rsidP="009F3CE7"/>
        </w:tc>
        <w:tc>
          <w:tcPr>
            <w:tcW w:w="5438" w:type="dxa"/>
          </w:tcPr>
          <w:p w:rsidR="00C13FB6" w:rsidRDefault="00785261" w:rsidP="009F3CE7">
            <w:r>
              <w:t>Fixed bug with setting a custom save path</w:t>
            </w:r>
          </w:p>
        </w:tc>
      </w:tr>
      <w:tr w:rsidR="008A77E0" w:rsidTr="00461F83">
        <w:tc>
          <w:tcPr>
            <w:tcW w:w="993" w:type="dxa"/>
          </w:tcPr>
          <w:p w:rsidR="008A77E0" w:rsidRDefault="00785261" w:rsidP="009F3CE7">
            <w:r>
              <w:t>-06</w:t>
            </w:r>
          </w:p>
        </w:tc>
        <w:tc>
          <w:tcPr>
            <w:tcW w:w="2595" w:type="dxa"/>
          </w:tcPr>
          <w:p w:rsidR="008A77E0" w:rsidRDefault="008A77E0" w:rsidP="009F3CE7"/>
        </w:tc>
        <w:tc>
          <w:tcPr>
            <w:tcW w:w="5438" w:type="dxa"/>
          </w:tcPr>
          <w:p w:rsidR="008A77E0" w:rsidRDefault="00785261" w:rsidP="009F3CE7">
            <w:r>
              <w:t>Fixed bug with device identity</w:t>
            </w:r>
          </w:p>
        </w:tc>
      </w:tr>
      <w:tr w:rsidR="00785261" w:rsidTr="00461F83">
        <w:tc>
          <w:tcPr>
            <w:tcW w:w="993" w:type="dxa"/>
          </w:tcPr>
          <w:p w:rsidR="00785261" w:rsidRDefault="00785261" w:rsidP="009F3CE7">
            <w:r>
              <w:t>-07</w:t>
            </w:r>
          </w:p>
        </w:tc>
        <w:tc>
          <w:tcPr>
            <w:tcW w:w="2595" w:type="dxa"/>
          </w:tcPr>
          <w:p w:rsidR="00785261" w:rsidRDefault="00785261" w:rsidP="009F3CE7">
            <w:r>
              <w:t>Feb 2017</w:t>
            </w:r>
          </w:p>
        </w:tc>
        <w:tc>
          <w:tcPr>
            <w:tcW w:w="5438" w:type="dxa"/>
          </w:tcPr>
          <w:p w:rsidR="00785261" w:rsidRDefault="00785261" w:rsidP="009F3CE7">
            <w:r>
              <w:t>Improved documentation and examples</w:t>
            </w:r>
          </w:p>
        </w:tc>
      </w:tr>
      <w:tr w:rsidR="002F1322" w:rsidTr="00461F83">
        <w:tc>
          <w:tcPr>
            <w:tcW w:w="993" w:type="dxa"/>
          </w:tcPr>
          <w:p w:rsidR="002F1322" w:rsidRDefault="002F1322" w:rsidP="009F3CE7">
            <w:r>
              <w:t>-08</w:t>
            </w:r>
          </w:p>
        </w:tc>
        <w:tc>
          <w:tcPr>
            <w:tcW w:w="2595" w:type="dxa"/>
          </w:tcPr>
          <w:p w:rsidR="002F1322" w:rsidRDefault="002F1322" w:rsidP="009F3CE7">
            <w:r>
              <w:t>May 2017</w:t>
            </w:r>
          </w:p>
        </w:tc>
        <w:tc>
          <w:tcPr>
            <w:tcW w:w="5438" w:type="dxa"/>
          </w:tcPr>
          <w:p w:rsidR="002F1322" w:rsidRDefault="002F1322" w:rsidP="009F3CE7">
            <w:r>
              <w:t>Fixed USB duplicate module issue</w:t>
            </w:r>
          </w:p>
        </w:tc>
      </w:tr>
      <w:tr w:rsidR="002F1322" w:rsidTr="00461F83">
        <w:tc>
          <w:tcPr>
            <w:tcW w:w="993" w:type="dxa"/>
          </w:tcPr>
          <w:p w:rsidR="002F1322" w:rsidRDefault="002F1322" w:rsidP="009F3CE7">
            <w:r>
              <w:t>-09</w:t>
            </w:r>
          </w:p>
        </w:tc>
        <w:tc>
          <w:tcPr>
            <w:tcW w:w="2595" w:type="dxa"/>
          </w:tcPr>
          <w:p w:rsidR="002F1322" w:rsidRDefault="002F1322" w:rsidP="009F3CE7">
            <w:r>
              <w:t>Feb 2019</w:t>
            </w:r>
          </w:p>
        </w:tc>
        <w:tc>
          <w:tcPr>
            <w:tcW w:w="5438" w:type="dxa"/>
          </w:tcPr>
          <w:p w:rsidR="002F1322" w:rsidRDefault="002F1322" w:rsidP="009F3CE7">
            <w:r>
              <w:t>Updated for Python 3.x</w:t>
            </w:r>
            <w:bookmarkStart w:id="63" w:name="_GoBack"/>
            <w:bookmarkEnd w:id="63"/>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E01FC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33244" w:history="1">
            <w:r w:rsidR="00E01FCB" w:rsidRPr="00215778">
              <w:rPr>
                <w:rStyle w:val="Hyperlink"/>
                <w:noProof/>
              </w:rPr>
              <w:t>Change History</w:t>
            </w:r>
            <w:r w:rsidR="00E01FCB">
              <w:rPr>
                <w:noProof/>
                <w:webHidden/>
              </w:rPr>
              <w:tab/>
            </w:r>
            <w:r w:rsidR="00E01FCB">
              <w:rPr>
                <w:noProof/>
                <w:webHidden/>
              </w:rPr>
              <w:fldChar w:fldCharType="begin"/>
            </w:r>
            <w:r w:rsidR="00E01FCB">
              <w:rPr>
                <w:noProof/>
                <w:webHidden/>
              </w:rPr>
              <w:instrText xml:space="preserve"> PAGEREF _Toc475533244 \h </w:instrText>
            </w:r>
            <w:r w:rsidR="00E01FCB">
              <w:rPr>
                <w:noProof/>
                <w:webHidden/>
              </w:rPr>
            </w:r>
            <w:r w:rsidR="00E01FCB">
              <w:rPr>
                <w:noProof/>
                <w:webHidden/>
              </w:rPr>
              <w:fldChar w:fldCharType="separate"/>
            </w:r>
            <w:r w:rsidR="00354461">
              <w:rPr>
                <w:noProof/>
                <w:webHidden/>
              </w:rPr>
              <w:t>2</w:t>
            </w:r>
            <w:r w:rsidR="00E01FCB">
              <w:rPr>
                <w:noProof/>
                <w:webHidden/>
              </w:rPr>
              <w:fldChar w:fldCharType="end"/>
            </w:r>
          </w:hyperlink>
        </w:p>
        <w:p w:rsidR="00E01FCB" w:rsidRDefault="00535E28">
          <w:pPr>
            <w:pStyle w:val="TOC1"/>
            <w:rPr>
              <w:rFonts w:asciiTheme="minorHAnsi" w:hAnsiTheme="minorHAnsi" w:cstheme="minorBidi"/>
              <w:b w:val="0"/>
              <w:noProof/>
              <w:sz w:val="22"/>
              <w:szCs w:val="22"/>
              <w:lang w:bidi="ar-SA"/>
            </w:rPr>
          </w:pPr>
          <w:hyperlink w:anchor="_Toc475533245" w:history="1">
            <w:r w:rsidR="00E01FCB" w:rsidRPr="00215778">
              <w:rPr>
                <w:rStyle w:val="Hyperlink"/>
                <w:noProof/>
              </w:rPr>
              <w:t>Introduction</w:t>
            </w:r>
            <w:r w:rsidR="00E01FCB">
              <w:rPr>
                <w:noProof/>
                <w:webHidden/>
              </w:rPr>
              <w:tab/>
            </w:r>
            <w:r w:rsidR="00E01FCB">
              <w:rPr>
                <w:noProof/>
                <w:webHidden/>
              </w:rPr>
              <w:fldChar w:fldCharType="begin"/>
            </w:r>
            <w:r w:rsidR="00E01FCB">
              <w:rPr>
                <w:noProof/>
                <w:webHidden/>
              </w:rPr>
              <w:instrText xml:space="preserve"> PAGEREF _Toc475533245 \h </w:instrText>
            </w:r>
            <w:r w:rsidR="00E01FCB">
              <w:rPr>
                <w:noProof/>
                <w:webHidden/>
              </w:rPr>
            </w:r>
            <w:r w:rsidR="00E01FCB">
              <w:rPr>
                <w:noProof/>
                <w:webHidden/>
              </w:rPr>
              <w:fldChar w:fldCharType="separate"/>
            </w:r>
            <w:r w:rsidR="00354461">
              <w:rPr>
                <w:noProof/>
                <w:webHidden/>
              </w:rPr>
              <w:t>4</w:t>
            </w:r>
            <w:r w:rsidR="00E01FCB">
              <w:rPr>
                <w:noProof/>
                <w:webHidden/>
              </w:rPr>
              <w:fldChar w:fldCharType="end"/>
            </w:r>
          </w:hyperlink>
        </w:p>
        <w:p w:rsidR="00E01FCB" w:rsidRDefault="00535E28">
          <w:pPr>
            <w:pStyle w:val="TOC1"/>
            <w:rPr>
              <w:rFonts w:asciiTheme="minorHAnsi" w:hAnsiTheme="minorHAnsi" w:cstheme="minorBidi"/>
              <w:b w:val="0"/>
              <w:noProof/>
              <w:sz w:val="22"/>
              <w:szCs w:val="22"/>
              <w:lang w:bidi="ar-SA"/>
            </w:rPr>
          </w:pPr>
          <w:hyperlink w:anchor="_Toc475533246" w:history="1">
            <w:r w:rsidR="00E01FCB" w:rsidRPr="00215778">
              <w:rPr>
                <w:rStyle w:val="Hyperlink"/>
                <w:noProof/>
              </w:rPr>
              <w:t>Modules Supported</w:t>
            </w:r>
            <w:r w:rsidR="00E01FCB">
              <w:rPr>
                <w:noProof/>
                <w:webHidden/>
              </w:rPr>
              <w:tab/>
            </w:r>
            <w:r w:rsidR="00E01FCB">
              <w:rPr>
                <w:noProof/>
                <w:webHidden/>
              </w:rPr>
              <w:fldChar w:fldCharType="begin"/>
            </w:r>
            <w:r w:rsidR="00E01FCB">
              <w:rPr>
                <w:noProof/>
                <w:webHidden/>
              </w:rPr>
              <w:instrText xml:space="preserve"> PAGEREF _Toc475533246 \h </w:instrText>
            </w:r>
            <w:r w:rsidR="00E01FCB">
              <w:rPr>
                <w:noProof/>
                <w:webHidden/>
              </w:rPr>
            </w:r>
            <w:r w:rsidR="00E01FCB">
              <w:rPr>
                <w:noProof/>
                <w:webHidden/>
              </w:rPr>
              <w:fldChar w:fldCharType="separate"/>
            </w:r>
            <w:r w:rsidR="00354461">
              <w:rPr>
                <w:noProof/>
                <w:webHidden/>
              </w:rPr>
              <w:t>4</w:t>
            </w:r>
            <w:r w:rsidR="00E01FCB">
              <w:rPr>
                <w:noProof/>
                <w:webHidden/>
              </w:rPr>
              <w:fldChar w:fldCharType="end"/>
            </w:r>
          </w:hyperlink>
        </w:p>
        <w:p w:rsidR="00E01FCB" w:rsidRDefault="00535E28">
          <w:pPr>
            <w:pStyle w:val="TOC1"/>
            <w:rPr>
              <w:rFonts w:asciiTheme="minorHAnsi" w:hAnsiTheme="minorHAnsi" w:cstheme="minorBidi"/>
              <w:b w:val="0"/>
              <w:noProof/>
              <w:sz w:val="22"/>
              <w:szCs w:val="22"/>
              <w:lang w:bidi="ar-SA"/>
            </w:rPr>
          </w:pPr>
          <w:hyperlink w:anchor="_Toc475533247" w:history="1">
            <w:r w:rsidR="00E01FCB" w:rsidRPr="00215778">
              <w:rPr>
                <w:rStyle w:val="Hyperlink"/>
                <w:noProof/>
              </w:rPr>
              <w:t>Installation and setup</w:t>
            </w:r>
            <w:r w:rsidR="00E01FCB">
              <w:rPr>
                <w:noProof/>
                <w:webHidden/>
              </w:rPr>
              <w:tab/>
            </w:r>
            <w:r w:rsidR="00E01FCB">
              <w:rPr>
                <w:noProof/>
                <w:webHidden/>
              </w:rPr>
              <w:fldChar w:fldCharType="begin"/>
            </w:r>
            <w:r w:rsidR="00E01FCB">
              <w:rPr>
                <w:noProof/>
                <w:webHidden/>
              </w:rPr>
              <w:instrText xml:space="preserve"> PAGEREF _Toc475533247 \h </w:instrText>
            </w:r>
            <w:r w:rsidR="00E01FCB">
              <w:rPr>
                <w:noProof/>
                <w:webHidden/>
              </w:rPr>
            </w:r>
            <w:r w:rsidR="00E01FCB">
              <w:rPr>
                <w:noProof/>
                <w:webHidden/>
              </w:rPr>
              <w:fldChar w:fldCharType="separate"/>
            </w:r>
            <w:r w:rsidR="00354461">
              <w:rPr>
                <w:noProof/>
                <w:webHidden/>
              </w:rPr>
              <w:t>5</w:t>
            </w:r>
            <w:r w:rsidR="00E01FCB">
              <w:rPr>
                <w:noProof/>
                <w:webHidden/>
              </w:rPr>
              <w:fldChar w:fldCharType="end"/>
            </w:r>
          </w:hyperlink>
        </w:p>
        <w:p w:rsidR="00E01FCB" w:rsidRDefault="00535E28">
          <w:pPr>
            <w:pStyle w:val="TOC2"/>
            <w:rPr>
              <w:rFonts w:asciiTheme="minorHAnsi" w:hAnsiTheme="minorHAnsi" w:cstheme="minorBidi"/>
              <w:noProof/>
              <w:sz w:val="22"/>
              <w:szCs w:val="22"/>
              <w:lang w:bidi="ar-SA"/>
            </w:rPr>
          </w:pPr>
          <w:hyperlink w:anchor="_Toc475533248" w:history="1">
            <w:r w:rsidR="00E01FCB" w:rsidRPr="00215778">
              <w:rPr>
                <w:rStyle w:val="Hyperlink"/>
                <w:noProof/>
              </w:rPr>
              <w:t>Linux setup</w:t>
            </w:r>
            <w:r w:rsidR="00E01FCB">
              <w:rPr>
                <w:noProof/>
                <w:webHidden/>
              </w:rPr>
              <w:tab/>
            </w:r>
            <w:r w:rsidR="00E01FCB">
              <w:rPr>
                <w:noProof/>
                <w:webHidden/>
              </w:rPr>
              <w:fldChar w:fldCharType="begin"/>
            </w:r>
            <w:r w:rsidR="00E01FCB">
              <w:rPr>
                <w:noProof/>
                <w:webHidden/>
              </w:rPr>
              <w:instrText xml:space="preserve"> PAGEREF _Toc475533248 \h </w:instrText>
            </w:r>
            <w:r w:rsidR="00E01FCB">
              <w:rPr>
                <w:noProof/>
                <w:webHidden/>
              </w:rPr>
            </w:r>
            <w:r w:rsidR="00E01FCB">
              <w:rPr>
                <w:noProof/>
                <w:webHidden/>
              </w:rPr>
              <w:fldChar w:fldCharType="separate"/>
            </w:r>
            <w:r w:rsidR="00354461">
              <w:rPr>
                <w:noProof/>
                <w:webHidden/>
              </w:rPr>
              <w:t>5</w:t>
            </w:r>
            <w:r w:rsidR="00E01FCB">
              <w:rPr>
                <w:noProof/>
                <w:webHidden/>
              </w:rPr>
              <w:fldChar w:fldCharType="end"/>
            </w:r>
          </w:hyperlink>
        </w:p>
        <w:p w:rsidR="00E01FCB" w:rsidRDefault="00535E28">
          <w:pPr>
            <w:pStyle w:val="TOC2"/>
            <w:rPr>
              <w:rFonts w:asciiTheme="minorHAnsi" w:hAnsiTheme="minorHAnsi" w:cstheme="minorBidi"/>
              <w:noProof/>
              <w:sz w:val="22"/>
              <w:szCs w:val="22"/>
              <w:lang w:bidi="ar-SA"/>
            </w:rPr>
          </w:pPr>
          <w:hyperlink w:anchor="_Toc475533249" w:history="1">
            <w:r w:rsidR="00E01FCB" w:rsidRPr="00215778">
              <w:rPr>
                <w:rStyle w:val="Hyperlink"/>
                <w:noProof/>
              </w:rPr>
              <w:t>Windows setup</w:t>
            </w:r>
            <w:r w:rsidR="00E01FCB">
              <w:rPr>
                <w:noProof/>
                <w:webHidden/>
              </w:rPr>
              <w:tab/>
            </w:r>
            <w:r w:rsidR="00E01FCB">
              <w:rPr>
                <w:noProof/>
                <w:webHidden/>
              </w:rPr>
              <w:fldChar w:fldCharType="begin"/>
            </w:r>
            <w:r w:rsidR="00E01FCB">
              <w:rPr>
                <w:noProof/>
                <w:webHidden/>
              </w:rPr>
              <w:instrText xml:space="preserve"> PAGEREF _Toc475533249 \h </w:instrText>
            </w:r>
            <w:r w:rsidR="00E01FCB">
              <w:rPr>
                <w:noProof/>
                <w:webHidden/>
              </w:rPr>
            </w:r>
            <w:r w:rsidR="00E01FCB">
              <w:rPr>
                <w:noProof/>
                <w:webHidden/>
              </w:rPr>
              <w:fldChar w:fldCharType="separate"/>
            </w:r>
            <w:r w:rsidR="00354461">
              <w:rPr>
                <w:noProof/>
                <w:webHidden/>
              </w:rPr>
              <w:t>8</w:t>
            </w:r>
            <w:r w:rsidR="00E01FCB">
              <w:rPr>
                <w:noProof/>
                <w:webHidden/>
              </w:rPr>
              <w:fldChar w:fldCharType="end"/>
            </w:r>
          </w:hyperlink>
        </w:p>
        <w:p w:rsidR="00E01FCB" w:rsidRDefault="00535E28">
          <w:pPr>
            <w:pStyle w:val="TOC1"/>
            <w:rPr>
              <w:rFonts w:asciiTheme="minorHAnsi" w:hAnsiTheme="minorHAnsi" w:cstheme="minorBidi"/>
              <w:b w:val="0"/>
              <w:noProof/>
              <w:sz w:val="22"/>
              <w:szCs w:val="22"/>
              <w:lang w:bidi="ar-SA"/>
            </w:rPr>
          </w:pPr>
          <w:hyperlink w:anchor="_Toc475533250" w:history="1">
            <w:r w:rsidR="00E01FCB" w:rsidRPr="00215778">
              <w:rPr>
                <w:rStyle w:val="Hyperlink"/>
                <w:noProof/>
              </w:rPr>
              <w:t>Provided Examples</w:t>
            </w:r>
            <w:r w:rsidR="00E01FCB">
              <w:rPr>
                <w:noProof/>
                <w:webHidden/>
              </w:rPr>
              <w:tab/>
            </w:r>
            <w:r w:rsidR="00E01FCB">
              <w:rPr>
                <w:noProof/>
                <w:webHidden/>
              </w:rPr>
              <w:fldChar w:fldCharType="begin"/>
            </w:r>
            <w:r w:rsidR="00E01FCB">
              <w:rPr>
                <w:noProof/>
                <w:webHidden/>
              </w:rPr>
              <w:instrText xml:space="preserve"> PAGEREF _Toc475533250 \h </w:instrText>
            </w:r>
            <w:r w:rsidR="00E01FCB">
              <w:rPr>
                <w:noProof/>
                <w:webHidden/>
              </w:rPr>
            </w:r>
            <w:r w:rsidR="00E01FCB">
              <w:rPr>
                <w:noProof/>
                <w:webHidden/>
              </w:rPr>
              <w:fldChar w:fldCharType="separate"/>
            </w:r>
            <w:r w:rsidR="00354461">
              <w:rPr>
                <w:noProof/>
                <w:webHidden/>
              </w:rPr>
              <w:t>10</w:t>
            </w:r>
            <w:r w:rsidR="00E01FCB">
              <w:rPr>
                <w:noProof/>
                <w:webHidden/>
              </w:rPr>
              <w:fldChar w:fldCharType="end"/>
            </w:r>
          </w:hyperlink>
        </w:p>
        <w:p w:rsidR="00E01FCB" w:rsidRDefault="00535E28">
          <w:pPr>
            <w:pStyle w:val="TOC2"/>
            <w:rPr>
              <w:rFonts w:asciiTheme="minorHAnsi" w:hAnsiTheme="minorHAnsi" w:cstheme="minorBidi"/>
              <w:noProof/>
              <w:sz w:val="22"/>
              <w:szCs w:val="22"/>
              <w:lang w:bidi="ar-SA"/>
            </w:rPr>
          </w:pPr>
          <w:hyperlink w:anchor="_Toc475533251" w:history="1">
            <w:r w:rsidR="00E01FCB" w:rsidRPr="00215778">
              <w:rPr>
                <w:rStyle w:val="Hyperlink"/>
                <w:noProof/>
              </w:rPr>
              <w:t>Basic Commands</w:t>
            </w:r>
            <w:r w:rsidR="00E01FCB">
              <w:rPr>
                <w:noProof/>
                <w:webHidden/>
              </w:rPr>
              <w:tab/>
            </w:r>
            <w:r w:rsidR="00E01FCB">
              <w:rPr>
                <w:noProof/>
                <w:webHidden/>
              </w:rPr>
              <w:fldChar w:fldCharType="begin"/>
            </w:r>
            <w:r w:rsidR="00E01FCB">
              <w:rPr>
                <w:noProof/>
                <w:webHidden/>
              </w:rPr>
              <w:instrText xml:space="preserve"> PAGEREF _Toc475533251 \h </w:instrText>
            </w:r>
            <w:r w:rsidR="00E01FCB">
              <w:rPr>
                <w:noProof/>
                <w:webHidden/>
              </w:rPr>
            </w:r>
            <w:r w:rsidR="00E01FCB">
              <w:rPr>
                <w:noProof/>
                <w:webHidden/>
              </w:rPr>
              <w:fldChar w:fldCharType="separate"/>
            </w:r>
            <w:r w:rsidR="00354461">
              <w:rPr>
                <w:noProof/>
                <w:webHidden/>
              </w:rPr>
              <w:t>10</w:t>
            </w:r>
            <w:r w:rsidR="00E01FCB">
              <w:rPr>
                <w:noProof/>
                <w:webHidden/>
              </w:rPr>
              <w:fldChar w:fldCharType="end"/>
            </w:r>
          </w:hyperlink>
        </w:p>
        <w:p w:rsidR="00E01FCB" w:rsidRDefault="00535E28">
          <w:pPr>
            <w:pStyle w:val="TOC2"/>
            <w:rPr>
              <w:rFonts w:asciiTheme="minorHAnsi" w:hAnsiTheme="minorHAnsi" w:cstheme="minorBidi"/>
              <w:noProof/>
              <w:sz w:val="22"/>
              <w:szCs w:val="22"/>
              <w:lang w:bidi="ar-SA"/>
            </w:rPr>
          </w:pPr>
          <w:hyperlink w:anchor="_Toc475533252" w:history="1">
            <w:r w:rsidR="00E01FCB" w:rsidRPr="00215778">
              <w:rPr>
                <w:rStyle w:val="Hyperlink"/>
                <w:noProof/>
              </w:rPr>
              <w:t>RAM capture example</w:t>
            </w:r>
            <w:r w:rsidR="00E01FCB">
              <w:rPr>
                <w:noProof/>
                <w:webHidden/>
              </w:rPr>
              <w:tab/>
            </w:r>
            <w:r w:rsidR="00E01FCB">
              <w:rPr>
                <w:noProof/>
                <w:webHidden/>
              </w:rPr>
              <w:fldChar w:fldCharType="begin"/>
            </w:r>
            <w:r w:rsidR="00E01FCB">
              <w:rPr>
                <w:noProof/>
                <w:webHidden/>
              </w:rPr>
              <w:instrText xml:space="preserve"> PAGEREF _Toc475533252 \h </w:instrText>
            </w:r>
            <w:r w:rsidR="00E01FCB">
              <w:rPr>
                <w:noProof/>
                <w:webHidden/>
              </w:rPr>
            </w:r>
            <w:r w:rsidR="00E01FCB">
              <w:rPr>
                <w:noProof/>
                <w:webHidden/>
              </w:rPr>
              <w:fldChar w:fldCharType="separate"/>
            </w:r>
            <w:r w:rsidR="00354461">
              <w:rPr>
                <w:noProof/>
                <w:webHidden/>
              </w:rPr>
              <w:t>11</w:t>
            </w:r>
            <w:r w:rsidR="00E01FCB">
              <w:rPr>
                <w:noProof/>
                <w:webHidden/>
              </w:rPr>
              <w:fldChar w:fldCharType="end"/>
            </w:r>
          </w:hyperlink>
        </w:p>
        <w:p w:rsidR="00E01FCB" w:rsidRDefault="00535E28">
          <w:pPr>
            <w:pStyle w:val="TOC2"/>
            <w:rPr>
              <w:rFonts w:asciiTheme="minorHAnsi" w:hAnsiTheme="minorHAnsi" w:cstheme="minorBidi"/>
              <w:noProof/>
              <w:sz w:val="22"/>
              <w:szCs w:val="22"/>
              <w:lang w:bidi="ar-SA"/>
            </w:rPr>
          </w:pPr>
          <w:hyperlink w:anchor="_Toc475533253" w:history="1">
            <w:r w:rsidR="00E01FCB" w:rsidRPr="00215778">
              <w:rPr>
                <w:rStyle w:val="Hyperlink"/>
                <w:noProof/>
              </w:rPr>
              <w:t>Streaming capture example</w:t>
            </w:r>
            <w:r w:rsidR="00E01FCB">
              <w:rPr>
                <w:noProof/>
                <w:webHidden/>
              </w:rPr>
              <w:tab/>
            </w:r>
            <w:r w:rsidR="00E01FCB">
              <w:rPr>
                <w:noProof/>
                <w:webHidden/>
              </w:rPr>
              <w:fldChar w:fldCharType="begin"/>
            </w:r>
            <w:r w:rsidR="00E01FCB">
              <w:rPr>
                <w:noProof/>
                <w:webHidden/>
              </w:rPr>
              <w:instrText xml:space="preserve"> PAGEREF _Toc475533253 \h </w:instrText>
            </w:r>
            <w:r w:rsidR="00E01FCB">
              <w:rPr>
                <w:noProof/>
                <w:webHidden/>
              </w:rPr>
            </w:r>
            <w:r w:rsidR="00E01FCB">
              <w:rPr>
                <w:noProof/>
                <w:webHidden/>
              </w:rPr>
              <w:fldChar w:fldCharType="separate"/>
            </w:r>
            <w:r w:rsidR="00354461">
              <w:rPr>
                <w:noProof/>
                <w:webHidden/>
              </w:rPr>
              <w:t>12</w:t>
            </w:r>
            <w:r w:rsidR="00E01FCB">
              <w:rPr>
                <w:noProof/>
                <w:webHidden/>
              </w:rPr>
              <w:fldChar w:fldCharType="end"/>
            </w:r>
          </w:hyperlink>
        </w:p>
        <w:p w:rsidR="00E01FCB" w:rsidRDefault="00535E28">
          <w:pPr>
            <w:pStyle w:val="TOC1"/>
            <w:rPr>
              <w:rFonts w:asciiTheme="minorHAnsi" w:hAnsiTheme="minorHAnsi" w:cstheme="minorBidi"/>
              <w:b w:val="0"/>
              <w:noProof/>
              <w:sz w:val="22"/>
              <w:szCs w:val="22"/>
              <w:lang w:bidi="ar-SA"/>
            </w:rPr>
          </w:pPr>
          <w:hyperlink w:anchor="_Toc475533254" w:history="1">
            <w:r w:rsidR="00E01FCB" w:rsidRPr="00215778">
              <w:rPr>
                <w:rStyle w:val="Hyperlink"/>
                <w:noProof/>
              </w:rPr>
              <w:t>Customer support from Quarch</w:t>
            </w:r>
            <w:r w:rsidR="00E01FCB">
              <w:rPr>
                <w:noProof/>
                <w:webHidden/>
              </w:rPr>
              <w:tab/>
            </w:r>
            <w:r w:rsidR="00E01FCB">
              <w:rPr>
                <w:noProof/>
                <w:webHidden/>
              </w:rPr>
              <w:fldChar w:fldCharType="begin"/>
            </w:r>
            <w:r w:rsidR="00E01FCB">
              <w:rPr>
                <w:noProof/>
                <w:webHidden/>
              </w:rPr>
              <w:instrText xml:space="preserve"> PAGEREF _Toc475533254 \h </w:instrText>
            </w:r>
            <w:r w:rsidR="00E01FCB">
              <w:rPr>
                <w:noProof/>
                <w:webHidden/>
              </w:rPr>
            </w:r>
            <w:r w:rsidR="00E01FCB">
              <w:rPr>
                <w:noProof/>
                <w:webHidden/>
              </w:rPr>
              <w:fldChar w:fldCharType="separate"/>
            </w:r>
            <w:r w:rsidR="00354461">
              <w:rPr>
                <w:noProof/>
                <w:webHidden/>
              </w:rPr>
              <w:t>13</w:t>
            </w:r>
            <w:r w:rsidR="00E01FCB">
              <w:rPr>
                <w:noProof/>
                <w:webHidden/>
              </w:rPr>
              <w:fldChar w:fldCharType="end"/>
            </w:r>
          </w:hyperlink>
        </w:p>
        <w:p w:rsidR="00E01FCB" w:rsidRDefault="00535E28">
          <w:pPr>
            <w:pStyle w:val="TOC2"/>
            <w:rPr>
              <w:rFonts w:asciiTheme="minorHAnsi" w:hAnsiTheme="minorHAnsi" w:cstheme="minorBidi"/>
              <w:noProof/>
              <w:sz w:val="22"/>
              <w:szCs w:val="22"/>
              <w:lang w:bidi="ar-SA"/>
            </w:rPr>
          </w:pPr>
          <w:hyperlink w:anchor="_Toc475533255" w:history="1">
            <w:r w:rsidR="00E01FCB" w:rsidRPr="00215778">
              <w:rPr>
                <w:rStyle w:val="Hyperlink"/>
                <w:noProof/>
              </w:rPr>
              <w:t>Access support from the Quarch website</w:t>
            </w:r>
            <w:r w:rsidR="00E01FCB">
              <w:rPr>
                <w:noProof/>
                <w:webHidden/>
              </w:rPr>
              <w:tab/>
            </w:r>
            <w:r w:rsidR="00E01FCB">
              <w:rPr>
                <w:noProof/>
                <w:webHidden/>
              </w:rPr>
              <w:fldChar w:fldCharType="begin"/>
            </w:r>
            <w:r w:rsidR="00E01FCB">
              <w:rPr>
                <w:noProof/>
                <w:webHidden/>
              </w:rPr>
              <w:instrText xml:space="preserve"> PAGEREF _Toc475533255 \h </w:instrText>
            </w:r>
            <w:r w:rsidR="00E01FCB">
              <w:rPr>
                <w:noProof/>
                <w:webHidden/>
              </w:rPr>
            </w:r>
            <w:r w:rsidR="00E01FCB">
              <w:rPr>
                <w:noProof/>
                <w:webHidden/>
              </w:rPr>
              <w:fldChar w:fldCharType="separate"/>
            </w:r>
            <w:r w:rsidR="00354461">
              <w:rPr>
                <w:noProof/>
                <w:webHidden/>
              </w:rPr>
              <w:t>13</w:t>
            </w:r>
            <w:r w:rsidR="00E01FCB">
              <w:rPr>
                <w:noProof/>
                <w:webHidden/>
              </w:rPr>
              <w:fldChar w:fldCharType="end"/>
            </w:r>
          </w:hyperlink>
        </w:p>
        <w:p w:rsidR="00E01FCB" w:rsidRDefault="00535E28">
          <w:pPr>
            <w:pStyle w:val="TOC2"/>
            <w:rPr>
              <w:rFonts w:asciiTheme="minorHAnsi" w:hAnsiTheme="minorHAnsi" w:cstheme="minorBidi"/>
              <w:noProof/>
              <w:sz w:val="22"/>
              <w:szCs w:val="22"/>
              <w:lang w:bidi="ar-SA"/>
            </w:rPr>
          </w:pPr>
          <w:hyperlink w:anchor="_Toc475533256" w:history="1">
            <w:r w:rsidR="00E01FCB" w:rsidRPr="00215778">
              <w:rPr>
                <w:rStyle w:val="Hyperlink"/>
                <w:noProof/>
              </w:rPr>
              <w:t>Find discussion topics, support information and testing ideas.</w:t>
            </w:r>
            <w:r w:rsidR="00E01FCB">
              <w:rPr>
                <w:noProof/>
                <w:webHidden/>
              </w:rPr>
              <w:tab/>
            </w:r>
            <w:r w:rsidR="00E01FCB">
              <w:rPr>
                <w:noProof/>
                <w:webHidden/>
              </w:rPr>
              <w:fldChar w:fldCharType="begin"/>
            </w:r>
            <w:r w:rsidR="00E01FCB">
              <w:rPr>
                <w:noProof/>
                <w:webHidden/>
              </w:rPr>
              <w:instrText xml:space="preserve"> PAGEREF _Toc475533256 \h </w:instrText>
            </w:r>
            <w:r w:rsidR="00E01FCB">
              <w:rPr>
                <w:noProof/>
                <w:webHidden/>
              </w:rPr>
            </w:r>
            <w:r w:rsidR="00E01FCB">
              <w:rPr>
                <w:noProof/>
                <w:webHidden/>
              </w:rPr>
              <w:fldChar w:fldCharType="separate"/>
            </w:r>
            <w:r w:rsidR="00354461">
              <w:rPr>
                <w:noProof/>
                <w:webHidden/>
              </w:rPr>
              <w:t>13</w:t>
            </w:r>
            <w:r w:rsidR="00E01FC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4" w:name="_Toc475533245"/>
      <w:r>
        <w:lastRenderedPageBreak/>
        <w:t>Introduction</w:t>
      </w:r>
      <w:bookmarkEnd w:id="64"/>
    </w:p>
    <w:p w:rsidR="00785261" w:rsidRDefault="00785261" w:rsidP="00785261">
      <w:r>
        <w:t>Quarch Programmable Power Modules (PPMs) can be controlled using Python and a USB connection. This document explains how to setup Python to interface with a Quarch module using USB.</w:t>
      </w:r>
    </w:p>
    <w:p w:rsidR="00C13FB6" w:rsidRDefault="00785261" w:rsidP="00E01F57">
      <w:r>
        <w:t xml:space="preserve">The examples make use of </w:t>
      </w:r>
      <w:r w:rsidR="00E01F57">
        <w:t xml:space="preserve">the </w:t>
      </w:r>
      <w:proofErr w:type="spellStart"/>
      <w:r>
        <w:t>libusb</w:t>
      </w:r>
      <w:proofErr w:type="spellEnd"/>
      <w:r>
        <w:t xml:space="preserve"> USB library, libusb1 Python package, and </w:t>
      </w:r>
      <w:proofErr w:type="spellStart"/>
      <w:r>
        <w:t>QuarchUSB</w:t>
      </w:r>
      <w:proofErr w:type="spellEnd"/>
      <w:r>
        <w:t xml:space="preserve"> Python library to simplify communicating over USB. </w:t>
      </w:r>
    </w:p>
    <w:p w:rsidR="00E01F57" w:rsidRDefault="00E01F57" w:rsidP="008770FD">
      <w:pPr>
        <w:pStyle w:val="Note"/>
      </w:pPr>
      <w:r>
        <w:t>This method of control is now considered ‘legacy’, new implementations are suggested to use the QIS (Quarch Instrumentation Server) examples in AN-012.</w:t>
      </w:r>
    </w:p>
    <w:p w:rsidR="00E01F57" w:rsidRDefault="00E01F57" w:rsidP="00E01F57">
      <w:r>
        <w:t>This examples can be implemented on both Windows and Linux.  It has been tested on Win 7, Win 10 and Ubuntu.  Minor changes may be required for other systems.</w:t>
      </w:r>
    </w:p>
    <w:p w:rsidR="008770FD" w:rsidRDefault="008770FD" w:rsidP="00E01F57">
      <w:pPr>
        <w:pStyle w:val="Heading1"/>
      </w:pPr>
    </w:p>
    <w:p w:rsidR="00E01F57" w:rsidRDefault="00E01F57" w:rsidP="00E01F57">
      <w:pPr>
        <w:pStyle w:val="Heading1"/>
      </w:pPr>
      <w:bookmarkStart w:id="65" w:name="_Toc475533246"/>
      <w:r>
        <w:t>Modules Supported</w:t>
      </w:r>
      <w:bookmarkEnd w:id="65"/>
    </w:p>
    <w:p w:rsidR="00E01F57" w:rsidRDefault="00E01F57" w:rsidP="00E01F57">
      <w:r>
        <w:t>Original power modules:</w:t>
      </w:r>
    </w:p>
    <w:p w:rsidR="00E01F57" w:rsidRDefault="00E01F57" w:rsidP="00634BC7">
      <w:pPr>
        <w:pStyle w:val="ListParagraph"/>
        <w:numPr>
          <w:ilvl w:val="0"/>
          <w:numId w:val="5"/>
        </w:numPr>
      </w:pPr>
      <w:r>
        <w:t>QTL1455</w:t>
      </w:r>
    </w:p>
    <w:p w:rsidR="00E01F57" w:rsidRDefault="00E01F57" w:rsidP="00634BC7">
      <w:pPr>
        <w:pStyle w:val="ListParagraph"/>
        <w:numPr>
          <w:ilvl w:val="0"/>
          <w:numId w:val="5"/>
        </w:numPr>
      </w:pPr>
      <w:r>
        <w:t>QTL1658</w:t>
      </w:r>
    </w:p>
    <w:p w:rsidR="00E01F57" w:rsidRDefault="00E01F57" w:rsidP="00634BC7">
      <w:pPr>
        <w:pStyle w:val="ListParagraph"/>
        <w:numPr>
          <w:ilvl w:val="0"/>
          <w:numId w:val="5"/>
        </w:numPr>
      </w:pPr>
      <w:r>
        <w:t>QTL1730</w:t>
      </w:r>
    </w:p>
    <w:p w:rsidR="00E01F57" w:rsidRDefault="00E01F57" w:rsidP="00634BC7">
      <w:pPr>
        <w:pStyle w:val="ListParagraph"/>
        <w:numPr>
          <w:ilvl w:val="0"/>
          <w:numId w:val="5"/>
        </w:numPr>
      </w:pPr>
      <w:r>
        <w:t>QTL1727</w:t>
      </w:r>
    </w:p>
    <w:p w:rsidR="00E01F57" w:rsidRDefault="00E01F57" w:rsidP="00E01F57">
      <w:r>
        <w:t>XLC power modules</w:t>
      </w:r>
    </w:p>
    <w:p w:rsidR="00E01F57" w:rsidRDefault="00E01F57" w:rsidP="00634BC7">
      <w:pPr>
        <w:pStyle w:val="ListParagraph"/>
        <w:numPr>
          <w:ilvl w:val="0"/>
          <w:numId w:val="6"/>
        </w:numPr>
      </w:pPr>
      <w:r>
        <w:t>QTL1824 (QTL1824-02A modules do NOT support streaming, but can be upgraded by Quarch)</w:t>
      </w:r>
    </w:p>
    <w:p w:rsidR="00E01F57" w:rsidRDefault="00E01F57" w:rsidP="00634BC7">
      <w:pPr>
        <w:pStyle w:val="ListParagraph"/>
        <w:numPr>
          <w:ilvl w:val="0"/>
          <w:numId w:val="6"/>
        </w:numPr>
      </w:pPr>
      <w:r>
        <w:t>QTL1847</w:t>
      </w:r>
    </w:p>
    <w:p w:rsidR="00E01F57" w:rsidRDefault="00E01F57" w:rsidP="00E01F57">
      <w:r>
        <w:t>HD power modules</w:t>
      </w:r>
    </w:p>
    <w:p w:rsidR="00E01F57" w:rsidRDefault="00E01F57" w:rsidP="00634BC7">
      <w:pPr>
        <w:pStyle w:val="ListParagraph"/>
        <w:numPr>
          <w:ilvl w:val="0"/>
          <w:numId w:val="7"/>
        </w:numPr>
      </w:pPr>
      <w:r>
        <w:t>None currently supported, see AN-012</w:t>
      </w:r>
    </w:p>
    <w:p w:rsidR="008770FD" w:rsidRDefault="008770FD">
      <w:pPr>
        <w:spacing w:before="0" w:after="160" w:line="259" w:lineRule="auto"/>
        <w:rPr>
          <w:rFonts w:eastAsiaTheme="majorEastAsia" w:cstheme="majorBidi"/>
          <w:b/>
          <w:color w:val="1F4E79" w:themeColor="accent1" w:themeShade="80"/>
          <w:sz w:val="36"/>
          <w:szCs w:val="32"/>
        </w:rPr>
      </w:pPr>
      <w:r>
        <w:br w:type="page"/>
      </w:r>
    </w:p>
    <w:p w:rsidR="008770FD" w:rsidRDefault="008770FD" w:rsidP="008770FD">
      <w:pPr>
        <w:pStyle w:val="Heading1"/>
      </w:pPr>
      <w:bookmarkStart w:id="66" w:name="_Toc475533247"/>
      <w:r>
        <w:lastRenderedPageBreak/>
        <w:t>Installation and setup</w:t>
      </w:r>
      <w:bookmarkEnd w:id="66"/>
    </w:p>
    <w:p w:rsidR="008770FD" w:rsidRDefault="008770FD" w:rsidP="008770FD">
      <w:pPr>
        <w:pStyle w:val="Heading2"/>
      </w:pPr>
      <w:bookmarkStart w:id="67" w:name="_Toc475533248"/>
      <w:r>
        <w:t>Linux setup</w:t>
      </w:r>
      <w:bookmarkEnd w:id="67"/>
    </w:p>
    <w:p w:rsidR="00AC465A" w:rsidRPr="00AC465A" w:rsidRDefault="00AC465A" w:rsidP="00AC465A">
      <w:r>
        <w:t>This setup was based on Ubuntu Linux and a clean install.  Changes may be needed for other systems</w:t>
      </w:r>
      <w:r w:rsidR="00F34C98">
        <w:t>.  You will require admin access for the install.</w:t>
      </w:r>
    </w:p>
    <w:p w:rsidR="0080122F" w:rsidRDefault="00AC465A" w:rsidP="00AC465A">
      <w:pPr>
        <w:pStyle w:val="QNumberedlist"/>
      </w:pPr>
      <w:r>
        <w:t>Copy the application note files to a folder on your Linux system</w:t>
      </w:r>
    </w:p>
    <w:p w:rsidR="00AC465A" w:rsidRDefault="00AC465A" w:rsidP="00AC465A">
      <w:pPr>
        <w:pStyle w:val="QNumberedlist"/>
      </w:pPr>
      <w:r>
        <w:t>Check python 2.x is installed:</w:t>
      </w:r>
    </w:p>
    <w:p w:rsidR="00AC465A" w:rsidRDefault="00AC465A" w:rsidP="00AC465A">
      <w:pPr>
        <w:pStyle w:val="QSublistordered-level2"/>
        <w:numPr>
          <w:ilvl w:val="0"/>
          <w:numId w:val="0"/>
        </w:numPr>
        <w:ind w:left="2007" w:hanging="567"/>
      </w:pPr>
      <w:r>
        <w:t>Open a terminal window</w:t>
      </w:r>
    </w:p>
    <w:p w:rsidR="00AC465A" w:rsidRDefault="00E75467" w:rsidP="00AC465A">
      <w:pPr>
        <w:pStyle w:val="QSublistordered-level2"/>
        <w:numPr>
          <w:ilvl w:val="0"/>
          <w:numId w:val="0"/>
        </w:numPr>
        <w:ind w:left="2007" w:hanging="567"/>
        <w:rPr>
          <w:rStyle w:val="QuarchCommandChar"/>
        </w:rPr>
      </w:pPr>
      <w:r>
        <w:t>&gt;</w:t>
      </w:r>
      <w:r w:rsidR="00AC465A" w:rsidRPr="00AC465A">
        <w:rPr>
          <w:rStyle w:val="QuarchCommandChar"/>
        </w:rPr>
        <w:t>python</w:t>
      </w:r>
    </w:p>
    <w:p w:rsidR="00AC465A" w:rsidRDefault="00AC465A" w:rsidP="00AC465A">
      <w:r>
        <w:tab/>
      </w:r>
      <w:r>
        <w:tab/>
        <w:t>The response must be a v2.x version (3.x is not supported)</w:t>
      </w:r>
    </w:p>
    <w:p w:rsidR="00837E16" w:rsidRDefault="00837E16" w:rsidP="00AC465A">
      <w:r>
        <w:tab/>
      </w:r>
      <w:r>
        <w:tab/>
        <w:t>You can install python with</w:t>
      </w:r>
    </w:p>
    <w:p w:rsidR="00837E16" w:rsidRDefault="00837E16" w:rsidP="00837E16">
      <w:pPr>
        <w:pStyle w:val="QuarchCommand"/>
      </w:pPr>
      <w:r>
        <w:tab/>
      </w:r>
      <w:r>
        <w:tab/>
        <w:t>&gt;</w:t>
      </w:r>
      <w:proofErr w:type="spellStart"/>
      <w:r>
        <w:t>sudo</w:t>
      </w:r>
      <w:proofErr w:type="spellEnd"/>
      <w:r>
        <w:t xml:space="preserve"> apt-get install python</w:t>
      </w:r>
    </w:p>
    <w:p w:rsidR="00AC465A" w:rsidRDefault="00E75467" w:rsidP="00AC465A">
      <w:pPr>
        <w:pStyle w:val="QNumberedlist"/>
      </w:pPr>
      <w:r>
        <w:t>Run the basic test script.  No module is needed at this point</w:t>
      </w:r>
    </w:p>
    <w:p w:rsidR="00E75467" w:rsidRDefault="00E75467" w:rsidP="00E75467">
      <w:pPr>
        <w:pStyle w:val="QuarchCommand"/>
        <w:ind w:left="720" w:firstLine="720"/>
      </w:pPr>
      <w:r>
        <w:t>&gt;</w:t>
      </w:r>
      <w:proofErr w:type="spellStart"/>
      <w:r w:rsidR="00F34C98">
        <w:t>sudo</w:t>
      </w:r>
      <w:proofErr w:type="spellEnd"/>
      <w:r w:rsidR="00F34C98">
        <w:t xml:space="preserve"> </w:t>
      </w:r>
      <w:r>
        <w:t>python BasicFunctionTests.py</w:t>
      </w:r>
    </w:p>
    <w:p w:rsidR="00E75467" w:rsidRDefault="00E75467" w:rsidP="00E75467">
      <w:pPr>
        <w:ind w:left="1440"/>
      </w:pPr>
      <w:r>
        <w:t xml:space="preserve">If a list of USB devices is displayed, the test has passed, skip to step </w:t>
      </w:r>
      <w:r w:rsidR="00F34C98">
        <w:t>7</w:t>
      </w:r>
      <w:r>
        <w:t xml:space="preserve">.  At this point you are likely to see errors about loading </w:t>
      </w:r>
      <w:proofErr w:type="spellStart"/>
      <w:r>
        <w:t>usb</w:t>
      </w:r>
      <w:proofErr w:type="spellEnd"/>
      <w:r>
        <w:t xml:space="preserve"> libraries (indicating your system needs to install them).</w:t>
      </w:r>
    </w:p>
    <w:p w:rsidR="00E75467" w:rsidRDefault="00E75467" w:rsidP="00E75467">
      <w:pPr>
        <w:pStyle w:val="QNumberedlist"/>
      </w:pPr>
      <w:r>
        <w:t xml:space="preserve">Install </w:t>
      </w:r>
      <w:proofErr w:type="spellStart"/>
      <w:r>
        <w:t>libUSB</w:t>
      </w:r>
      <w:proofErr w:type="spellEnd"/>
      <w:r w:rsidR="002E3C5A">
        <w:t xml:space="preserve"> 1.0</w:t>
      </w:r>
      <w:r>
        <w:t xml:space="preserve"> for </w:t>
      </w:r>
      <w:proofErr w:type="spellStart"/>
      <w:r>
        <w:t>linux</w:t>
      </w:r>
      <w:proofErr w:type="spellEnd"/>
      <w:r w:rsidR="002E3C5A">
        <w:t xml:space="preserve"> (later versions are not supported)</w:t>
      </w:r>
    </w:p>
    <w:p w:rsidR="00E75467" w:rsidRDefault="00E75467" w:rsidP="00F633C6">
      <w:pPr>
        <w:pStyle w:val="QuarchCommand"/>
        <w:ind w:left="720" w:firstLine="720"/>
      </w:pPr>
      <w:r>
        <w:t>&gt;</w:t>
      </w:r>
      <w:proofErr w:type="spellStart"/>
      <w:r w:rsidR="00F633C6">
        <w:t>sudo</w:t>
      </w:r>
      <w:proofErr w:type="spellEnd"/>
      <w:r w:rsidR="00F633C6">
        <w:t xml:space="preserve"> apt-get install libusb-1.0.0-dev</w:t>
      </w:r>
    </w:p>
    <w:p w:rsidR="002E3C5A" w:rsidRDefault="002E3C5A" w:rsidP="002E3C5A">
      <w:r>
        <w:tab/>
      </w:r>
      <w:r>
        <w:tab/>
        <w:t xml:space="preserve">You can also go to </w:t>
      </w:r>
      <w:hyperlink r:id="rId9" w:history="1">
        <w:r w:rsidRPr="00F63634">
          <w:rPr>
            <w:rStyle w:val="Hyperlink"/>
          </w:rPr>
          <w:t>http://www.libusb.info</w:t>
        </w:r>
      </w:hyperlink>
      <w:r>
        <w:t xml:space="preserve"> for downloads and help</w:t>
      </w:r>
    </w:p>
    <w:p w:rsidR="00F633C6" w:rsidRDefault="002E3C5A" w:rsidP="002E3C5A">
      <w:pPr>
        <w:pStyle w:val="QNumberedlist"/>
      </w:pPr>
      <w:r>
        <w:t>Install python libUSB</w:t>
      </w:r>
      <w:r w:rsidR="00AF2EE0">
        <w:t>1</w:t>
      </w:r>
      <w:r>
        <w:t xml:space="preserve"> wrapper</w:t>
      </w:r>
    </w:p>
    <w:p w:rsidR="002E3C5A" w:rsidRDefault="002E3C5A" w:rsidP="002E3C5A">
      <w:pPr>
        <w:pStyle w:val="QNumberedlist"/>
        <w:numPr>
          <w:ilvl w:val="0"/>
          <w:numId w:val="0"/>
        </w:numPr>
        <w:ind w:left="1440"/>
      </w:pPr>
      <w:r>
        <w:t>This wrapper is provided in the lib folder</w:t>
      </w:r>
    </w:p>
    <w:p w:rsidR="00AF2EE0" w:rsidRDefault="00AF2EE0" w:rsidP="002E3C5A">
      <w:pPr>
        <w:pStyle w:val="QNumberedlist"/>
        <w:numPr>
          <w:ilvl w:val="0"/>
          <w:numId w:val="0"/>
        </w:numPr>
        <w:ind w:left="1440"/>
      </w:pPr>
      <w:r>
        <w:t>Go to [</w:t>
      </w:r>
      <w:proofErr w:type="spellStart"/>
      <w:r>
        <w:t>YourFolder</w:t>
      </w:r>
      <w:proofErr w:type="spellEnd"/>
      <w:r>
        <w:t>]/lib/libusb1-1.x.x</w:t>
      </w:r>
    </w:p>
    <w:p w:rsidR="00AF2EE0" w:rsidRDefault="00AF2EE0" w:rsidP="00F16CCD">
      <w:pPr>
        <w:pStyle w:val="QuarchCommand"/>
        <w:ind w:left="720" w:firstLine="720"/>
      </w:pPr>
      <w:r>
        <w:t>&gt;</w:t>
      </w:r>
      <w:proofErr w:type="spellStart"/>
      <w:r w:rsidR="00F16CCD">
        <w:t>sudo</w:t>
      </w:r>
      <w:proofErr w:type="spellEnd"/>
      <w:r w:rsidR="00F16CCD">
        <w:t xml:space="preserve"> </w:t>
      </w:r>
      <w:r>
        <w:t>python setup.py install</w:t>
      </w:r>
    </w:p>
    <w:p w:rsidR="00AF2EE0" w:rsidRDefault="00AF2EE0" w:rsidP="00F16CCD">
      <w:pPr>
        <w:ind w:left="1440"/>
      </w:pPr>
      <w:r>
        <w:t xml:space="preserve">If </w:t>
      </w:r>
      <w:r w:rsidR="00F16CCD">
        <w:t>you do not have Python ‘setup tools’ installed</w:t>
      </w:r>
      <w:r w:rsidR="00DB4A78">
        <w:t>, you will get an error</w:t>
      </w:r>
      <w:r w:rsidR="00F16CCD">
        <w:t xml:space="preserve">, </w:t>
      </w:r>
      <w:r w:rsidR="00DB4A78">
        <w:t>to fix this, install the tools:</w:t>
      </w:r>
    </w:p>
    <w:p w:rsidR="00AF2EE0" w:rsidRDefault="00F16CCD" w:rsidP="00F34C98">
      <w:pPr>
        <w:pStyle w:val="QuarchCommand"/>
        <w:ind w:left="720" w:firstLine="720"/>
      </w:pPr>
      <w:r>
        <w:t>&gt;</w:t>
      </w:r>
      <w:proofErr w:type="spellStart"/>
      <w:r>
        <w:t>sudo</w:t>
      </w:r>
      <w:proofErr w:type="spellEnd"/>
      <w:r>
        <w:t xml:space="preserve"> apt-get</w:t>
      </w:r>
      <w:r w:rsidR="00DB4A78">
        <w:t xml:space="preserve"> install python-</w:t>
      </w:r>
      <w:proofErr w:type="spellStart"/>
      <w:r w:rsidR="00DB4A78">
        <w:t>setuptools</w:t>
      </w:r>
      <w:proofErr w:type="spellEnd"/>
    </w:p>
    <w:p w:rsidR="00AF2EE0" w:rsidRDefault="00AF2EE0" w:rsidP="002E3C5A">
      <w:pPr>
        <w:pStyle w:val="QNumberedlist"/>
        <w:numPr>
          <w:ilvl w:val="0"/>
          <w:numId w:val="0"/>
        </w:numPr>
        <w:ind w:left="1440"/>
      </w:pPr>
      <w:r>
        <w:t xml:space="preserve">You can also obtain and install this package via instructions at </w:t>
      </w:r>
      <w:hyperlink r:id="rId10" w:history="1">
        <w:r w:rsidRPr="00F63634">
          <w:rPr>
            <w:rStyle w:val="Hyperlink"/>
          </w:rPr>
          <w:t>https://pypi.python.org/pypi/libusb1</w:t>
        </w:r>
      </w:hyperlink>
    </w:p>
    <w:p w:rsidR="00925B77" w:rsidRDefault="00925B77" w:rsidP="002E3C5A">
      <w:pPr>
        <w:pStyle w:val="QNumberedlist"/>
        <w:numPr>
          <w:ilvl w:val="0"/>
          <w:numId w:val="0"/>
        </w:numPr>
        <w:ind w:left="1440"/>
      </w:pPr>
    </w:p>
    <w:p w:rsidR="00925B77" w:rsidRDefault="00925B77" w:rsidP="002E3C5A">
      <w:pPr>
        <w:pStyle w:val="QNumberedlist"/>
        <w:numPr>
          <w:ilvl w:val="0"/>
          <w:numId w:val="0"/>
        </w:numPr>
        <w:ind w:left="1440"/>
      </w:pPr>
    </w:p>
    <w:p w:rsidR="00F34C98" w:rsidRDefault="00F34C98" w:rsidP="00F34C98">
      <w:pPr>
        <w:pStyle w:val="QNumberedlist"/>
      </w:pPr>
      <w:r>
        <w:t>Run the basic test script again, and verify that USB devices are now seen</w:t>
      </w:r>
    </w:p>
    <w:p w:rsidR="00AF2EE0" w:rsidRDefault="00F34C98" w:rsidP="00F34C98">
      <w:pPr>
        <w:pStyle w:val="QuarchCommand"/>
        <w:ind w:left="720" w:firstLine="720"/>
      </w:pPr>
      <w:r w:rsidRPr="00F34C98">
        <w:t>&gt;</w:t>
      </w:r>
      <w:proofErr w:type="spellStart"/>
      <w:r>
        <w:t>sudo</w:t>
      </w:r>
      <w:proofErr w:type="spellEnd"/>
      <w:r>
        <w:t xml:space="preserve"> </w:t>
      </w:r>
      <w:r w:rsidRPr="00F34C98">
        <w:t>python BasicFunctionTests.py</w:t>
      </w:r>
    </w:p>
    <w:p w:rsidR="00925B77" w:rsidRPr="00F34C98" w:rsidRDefault="00925B77" w:rsidP="00925B77">
      <w:pPr>
        <w:pStyle w:val="Centredimage"/>
      </w:pPr>
      <w:r>
        <w:rPr>
          <w:lang w:val="en-US" w:eastAsia="en-US"/>
        </w:rPr>
        <w:drawing>
          <wp:inline distT="0" distB="0" distL="0" distR="0">
            <wp:extent cx="5731510" cy="299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E01FCB" w:rsidRDefault="00E01FCB">
      <w:pPr>
        <w:spacing w:before="0" w:after="160" w:line="259" w:lineRule="auto"/>
        <w:rPr>
          <w:rFonts w:eastAsiaTheme="minorEastAsia" w:cs="Arial"/>
          <w:color w:val="auto"/>
          <w:szCs w:val="24"/>
          <w:lang w:bidi="en-US"/>
        </w:rPr>
      </w:pPr>
      <w:r>
        <w:br w:type="page"/>
      </w:r>
    </w:p>
    <w:p w:rsidR="00AF2EE0" w:rsidRDefault="00F34C98" w:rsidP="00F34C98">
      <w:pPr>
        <w:pStyle w:val="QNumberedlist"/>
      </w:pPr>
      <w:r>
        <w:lastRenderedPageBreak/>
        <w:t>Attach the Quarch power module and run the test again</w:t>
      </w:r>
    </w:p>
    <w:p w:rsidR="00F34C98" w:rsidRDefault="00F34C98" w:rsidP="00F34C98">
      <w:pPr>
        <w:pStyle w:val="QuarchCommand"/>
        <w:ind w:left="720" w:firstLine="720"/>
      </w:pPr>
      <w:r w:rsidRPr="00F34C98">
        <w:t>&gt;</w:t>
      </w:r>
      <w:proofErr w:type="spellStart"/>
      <w:r>
        <w:t>sudo</w:t>
      </w:r>
      <w:proofErr w:type="spellEnd"/>
      <w:r>
        <w:t xml:space="preserve"> </w:t>
      </w:r>
      <w:r w:rsidRPr="00F34C98">
        <w:t>python BasicFunctionTests.py</w:t>
      </w:r>
    </w:p>
    <w:p w:rsidR="00F34C98" w:rsidRDefault="00F34C98" w:rsidP="00F34C98">
      <w:pPr>
        <w:ind w:left="1440"/>
      </w:pPr>
      <w:r>
        <w:t>You should now see a list of all USB modules, followed by a list of Quarch devices attached</w:t>
      </w:r>
    </w:p>
    <w:p w:rsidR="00925B77" w:rsidRPr="00E75467" w:rsidRDefault="00925B77" w:rsidP="00925B77">
      <w:pPr>
        <w:pStyle w:val="Centredimage"/>
      </w:pPr>
      <w:r>
        <w:rPr>
          <w:lang w:val="en-US" w:eastAsia="en-US"/>
        </w:rPr>
        <w:drawing>
          <wp:inline distT="0" distB="0" distL="0" distR="0">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ScanQuarch.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925B77" w:rsidRDefault="00FC54F0" w:rsidP="00925B77">
      <w:pPr>
        <w:pStyle w:val="QNumberedlist"/>
      </w:pPr>
      <w:r>
        <w:t>You are now fully ready to run the main examples</w:t>
      </w:r>
    </w:p>
    <w:p w:rsidR="00E6024F" w:rsidRDefault="00E6024F" w:rsidP="00636F0F">
      <w:pPr>
        <w:pStyle w:val="Note"/>
      </w:pPr>
      <w:r>
        <w:t>Default USB permissions on Ubuntu require ‘</w:t>
      </w:r>
      <w:proofErr w:type="spellStart"/>
      <w:r>
        <w:t>sudo</w:t>
      </w:r>
      <w:proofErr w:type="spellEnd"/>
      <w:r>
        <w:t>’ to run the script.  This can be avoided by setting explicit permissions for Quarch USB devices.</w:t>
      </w:r>
    </w:p>
    <w:p w:rsidR="00E6024F" w:rsidRDefault="00E6024F" w:rsidP="00636F0F">
      <w:pPr>
        <w:pStyle w:val="Note"/>
        <w:rPr>
          <w:rStyle w:val="QuarchCommandChar"/>
        </w:rPr>
      </w:pPr>
      <w:r>
        <w:tab/>
        <w:t xml:space="preserve">Create a text file called </w:t>
      </w:r>
      <w:proofErr w:type="spellStart"/>
      <w:r w:rsidRPr="00E6024F">
        <w:rPr>
          <w:rStyle w:val="QuarchCommandChar"/>
        </w:rPr>
        <w:t>Quarch</w:t>
      </w:r>
      <w:proofErr w:type="spellEnd"/>
      <w:r w:rsidRPr="00E6024F">
        <w:rPr>
          <w:rStyle w:val="QuarchCommandChar"/>
        </w:rPr>
        <w:t>-Permissions-</w:t>
      </w:r>
      <w:proofErr w:type="spellStart"/>
      <w:r w:rsidRPr="00E6024F">
        <w:rPr>
          <w:rStyle w:val="QuarchCommandChar"/>
        </w:rPr>
        <w:t>USB.rules</w:t>
      </w:r>
      <w:proofErr w:type="spellEnd"/>
    </w:p>
    <w:p w:rsidR="00E6024F" w:rsidRDefault="00E6024F" w:rsidP="00636F0F">
      <w:pPr>
        <w:pStyle w:val="Note"/>
      </w:pPr>
      <w:r>
        <w:tab/>
        <w:t>Into the file, enter the text:</w:t>
      </w:r>
    </w:p>
    <w:p w:rsidR="00E6024F" w:rsidRPr="00636F0F" w:rsidRDefault="00E6024F" w:rsidP="00636F0F">
      <w:pPr>
        <w:pStyle w:val="Note"/>
        <w:rPr>
          <w:rFonts w:ascii="Consolas" w:hAnsi="Consolas"/>
        </w:rPr>
      </w:pPr>
      <w:r>
        <w:tab/>
      </w:r>
      <w:r w:rsidRPr="00636F0F">
        <w:rPr>
          <w:rFonts w:ascii="Consolas" w:hAnsi="Consolas"/>
        </w:rPr>
        <w:t>SUBSYSTEM=</w:t>
      </w:r>
      <w:proofErr w:type="gramStart"/>
      <w:r w:rsidRPr="00636F0F">
        <w:rPr>
          <w:rFonts w:ascii="Consolas" w:hAnsi="Consolas"/>
        </w:rPr>
        <w:t>=”</w:t>
      </w:r>
      <w:proofErr w:type="spellStart"/>
      <w:r w:rsidRPr="00636F0F">
        <w:rPr>
          <w:rFonts w:ascii="Consolas" w:hAnsi="Consolas"/>
        </w:rPr>
        <w:t>usb</w:t>
      </w:r>
      <w:proofErr w:type="spellEnd"/>
      <w:proofErr w:type="gramEnd"/>
      <w:r w:rsidRPr="00636F0F">
        <w:rPr>
          <w:rFonts w:ascii="Consolas" w:hAnsi="Consolas"/>
        </w:rPr>
        <w:t>”,ATTRS{</w:t>
      </w:r>
      <w:proofErr w:type="spellStart"/>
      <w:r w:rsidRPr="00636F0F">
        <w:rPr>
          <w:rFonts w:ascii="Consolas" w:hAnsi="Consolas"/>
        </w:rPr>
        <w:t>idVendor</w:t>
      </w:r>
      <w:proofErr w:type="spellEnd"/>
      <w:r w:rsidRPr="00636F0F">
        <w:rPr>
          <w:rFonts w:ascii="Consolas" w:hAnsi="Consolas"/>
        </w:rPr>
        <w:t>}==”16d0”,MODE=”0666”</w:t>
      </w:r>
      <w:r w:rsidRPr="00636F0F">
        <w:rPr>
          <w:rFonts w:ascii="Consolas" w:hAnsi="Consolas"/>
        </w:rPr>
        <w:br/>
      </w:r>
      <w:r w:rsidRPr="00636F0F">
        <w:rPr>
          <w:rFonts w:ascii="Consolas" w:hAnsi="Consolas"/>
        </w:rPr>
        <w:tab/>
        <w:t>SUBSYSTEM==”</w:t>
      </w:r>
      <w:proofErr w:type="spellStart"/>
      <w:r w:rsidRPr="00636F0F">
        <w:rPr>
          <w:rFonts w:ascii="Consolas" w:hAnsi="Consolas"/>
        </w:rPr>
        <w:t>usb_device”,ATTRS</w:t>
      </w:r>
      <w:proofErr w:type="spellEnd"/>
      <w:r w:rsidRPr="00636F0F">
        <w:rPr>
          <w:rFonts w:ascii="Consolas" w:hAnsi="Consolas"/>
        </w:rPr>
        <w:t>{</w:t>
      </w:r>
      <w:proofErr w:type="spellStart"/>
      <w:r w:rsidRPr="00636F0F">
        <w:rPr>
          <w:rFonts w:ascii="Consolas" w:hAnsi="Consolas"/>
        </w:rPr>
        <w:t>idVendor</w:t>
      </w:r>
      <w:proofErr w:type="spellEnd"/>
      <w:r w:rsidRPr="00636F0F">
        <w:rPr>
          <w:rFonts w:ascii="Consolas" w:hAnsi="Consolas"/>
        </w:rPr>
        <w:t>}==”16d0”,MODE=”0666”</w:t>
      </w:r>
    </w:p>
    <w:p w:rsidR="00E6024F" w:rsidRDefault="00E6024F" w:rsidP="00636F0F">
      <w:pPr>
        <w:pStyle w:val="Note"/>
      </w:pPr>
      <w:r>
        <w:tab/>
        <w:t>Save the file and close it</w:t>
      </w:r>
    </w:p>
    <w:p w:rsidR="00E6024F" w:rsidRDefault="00E6024F" w:rsidP="00636F0F">
      <w:pPr>
        <w:pStyle w:val="Note"/>
      </w:pPr>
      <w:r>
        <w:tab/>
        <w:t>On the command line, copy it into the rules folder:</w:t>
      </w:r>
    </w:p>
    <w:p w:rsidR="00E6024F" w:rsidRPr="00636F0F" w:rsidRDefault="00E6024F" w:rsidP="00636F0F">
      <w:pPr>
        <w:pStyle w:val="Note"/>
        <w:rPr>
          <w:rStyle w:val="QuarchCommandChar"/>
        </w:rPr>
      </w:pPr>
      <w:r>
        <w:tab/>
      </w:r>
      <w:r w:rsidRPr="00636F0F">
        <w:rPr>
          <w:b/>
        </w:rPr>
        <w:t>&gt;</w:t>
      </w:r>
      <w:proofErr w:type="spellStart"/>
      <w:r w:rsidRPr="00636F0F">
        <w:rPr>
          <w:b/>
        </w:rPr>
        <w:t>sudo</w:t>
      </w:r>
      <w:proofErr w:type="spellEnd"/>
      <w:r w:rsidRPr="00636F0F">
        <w:rPr>
          <w:b/>
        </w:rPr>
        <w:t xml:space="preserve"> cp</w:t>
      </w:r>
      <w:r w:rsidRPr="00636F0F">
        <w:t xml:space="preserve"> </w:t>
      </w:r>
      <w:proofErr w:type="spellStart"/>
      <w:r w:rsidRPr="00636F0F">
        <w:rPr>
          <w:rStyle w:val="QuarchCommandChar"/>
          <w:rFonts w:ascii="Arial" w:hAnsi="Arial"/>
        </w:rPr>
        <w:t>Quarch</w:t>
      </w:r>
      <w:proofErr w:type="spellEnd"/>
      <w:r w:rsidRPr="00636F0F">
        <w:rPr>
          <w:rStyle w:val="QuarchCommandChar"/>
          <w:rFonts w:ascii="Arial" w:hAnsi="Arial"/>
        </w:rPr>
        <w:t>-Permissions-</w:t>
      </w:r>
      <w:proofErr w:type="spellStart"/>
      <w:r w:rsidRPr="00636F0F">
        <w:rPr>
          <w:rStyle w:val="QuarchCommandChar"/>
          <w:rFonts w:ascii="Arial" w:hAnsi="Arial"/>
        </w:rPr>
        <w:t>USB.rules</w:t>
      </w:r>
      <w:proofErr w:type="spellEnd"/>
      <w:r w:rsidRPr="00636F0F">
        <w:rPr>
          <w:rStyle w:val="QuarchCommandChar"/>
          <w:rFonts w:ascii="Arial" w:hAnsi="Arial"/>
        </w:rPr>
        <w:t xml:space="preserve"> /</w:t>
      </w:r>
      <w:proofErr w:type="spellStart"/>
      <w:r w:rsidRPr="00636F0F">
        <w:rPr>
          <w:rStyle w:val="QuarchCommandChar"/>
          <w:rFonts w:ascii="Arial" w:hAnsi="Arial"/>
        </w:rPr>
        <w:t>etc</w:t>
      </w:r>
      <w:proofErr w:type="spellEnd"/>
      <w:r w:rsidRPr="00636F0F">
        <w:rPr>
          <w:rStyle w:val="QuarchCommandChar"/>
          <w:rFonts w:ascii="Arial" w:hAnsi="Arial"/>
        </w:rPr>
        <w:t>/</w:t>
      </w:r>
      <w:proofErr w:type="spellStart"/>
      <w:r w:rsidRPr="00636F0F">
        <w:rPr>
          <w:rStyle w:val="QuarchCommandChar"/>
          <w:rFonts w:ascii="Arial" w:hAnsi="Arial"/>
        </w:rPr>
        <w:t>udev</w:t>
      </w:r>
      <w:proofErr w:type="spellEnd"/>
      <w:r w:rsidRPr="00636F0F">
        <w:rPr>
          <w:rStyle w:val="QuarchCommandChar"/>
          <w:rFonts w:ascii="Arial" w:hAnsi="Arial"/>
        </w:rPr>
        <w:t>/</w:t>
      </w:r>
      <w:proofErr w:type="spellStart"/>
      <w:r w:rsidRPr="00636F0F">
        <w:rPr>
          <w:rStyle w:val="QuarchCommandChar"/>
          <w:rFonts w:ascii="Arial" w:hAnsi="Arial"/>
        </w:rPr>
        <w:t>rules.d</w:t>
      </w:r>
      <w:proofErr w:type="spellEnd"/>
    </w:p>
    <w:p w:rsidR="00E6024F" w:rsidRPr="00636F0F" w:rsidRDefault="00E6024F" w:rsidP="00636F0F">
      <w:pPr>
        <w:pStyle w:val="Note"/>
        <w:rPr>
          <w:rFonts w:cs="Arial"/>
        </w:rPr>
      </w:pPr>
      <w:r>
        <w:rPr>
          <w:rStyle w:val="QuarchCommandChar"/>
          <w:b w:val="0"/>
        </w:rPr>
        <w:tab/>
      </w:r>
      <w:r w:rsidRPr="00636F0F">
        <w:rPr>
          <w:rStyle w:val="QuarchCommandChar"/>
          <w:rFonts w:ascii="Arial" w:hAnsi="Arial" w:cs="Arial"/>
          <w:b w:val="0"/>
        </w:rPr>
        <w:t>You will need to reset for this to take effect</w:t>
      </w:r>
    </w:p>
    <w:p w:rsidR="00636F0F" w:rsidRDefault="00636F0F" w:rsidP="00FC54F0">
      <w:pPr>
        <w:pStyle w:val="Heading2"/>
      </w:pPr>
    </w:p>
    <w:p w:rsidR="00636F0F" w:rsidRDefault="00636F0F">
      <w:pPr>
        <w:spacing w:before="0" w:after="160" w:line="259" w:lineRule="auto"/>
        <w:rPr>
          <w:rFonts w:eastAsiaTheme="majorEastAsia" w:cstheme="majorBidi"/>
          <w:b/>
          <w:color w:val="2E74B5" w:themeColor="accent1" w:themeShade="BF"/>
          <w:sz w:val="32"/>
          <w:szCs w:val="26"/>
        </w:rPr>
      </w:pPr>
      <w:r>
        <w:br w:type="page"/>
      </w:r>
    </w:p>
    <w:p w:rsidR="00FC54F0" w:rsidRDefault="00FC54F0" w:rsidP="00FC54F0">
      <w:pPr>
        <w:pStyle w:val="Heading2"/>
      </w:pPr>
      <w:bookmarkStart w:id="68" w:name="_Toc475533249"/>
      <w:r>
        <w:lastRenderedPageBreak/>
        <w:t>Windows setup</w:t>
      </w:r>
      <w:bookmarkEnd w:id="68"/>
    </w:p>
    <w:p w:rsidR="00FC54F0" w:rsidRPr="00AC465A" w:rsidRDefault="00FC54F0" w:rsidP="00FC54F0">
      <w:r>
        <w:t xml:space="preserve">This setup was based on </w:t>
      </w:r>
      <w:r w:rsidR="006A508E">
        <w:t>Windows 10</w:t>
      </w:r>
      <w:r>
        <w:t xml:space="preserve"> and a clean install.  Changes may be needed for other systems.  You </w:t>
      </w:r>
      <w:r w:rsidR="006A508E">
        <w:t>may</w:t>
      </w:r>
      <w:r>
        <w:t xml:space="preserve"> require admin access for the install.</w:t>
      </w:r>
    </w:p>
    <w:p w:rsidR="00FC54F0" w:rsidRDefault="00FC54F0" w:rsidP="00634BC7">
      <w:pPr>
        <w:pStyle w:val="QNumberedlist"/>
        <w:numPr>
          <w:ilvl w:val="1"/>
          <w:numId w:val="8"/>
        </w:numPr>
      </w:pPr>
      <w:r>
        <w:t>Copy the application note files to a folder on your system</w:t>
      </w:r>
    </w:p>
    <w:p w:rsidR="009C3A2C" w:rsidRDefault="009C3A2C" w:rsidP="009C3A2C">
      <w:pPr>
        <w:pStyle w:val="QNumberedlist"/>
      </w:pPr>
      <w:r>
        <w:t xml:space="preserve">Download and install the Quarch USB driver from: </w:t>
      </w:r>
      <w:hyperlink r:id="rId13" w:history="1">
        <w:r w:rsidRPr="00F63634">
          <w:rPr>
            <w:rStyle w:val="Hyperlink"/>
          </w:rPr>
          <w:t>http://quarch.com/downloads?field_file_type_tid=113</w:t>
        </w:r>
      </w:hyperlink>
    </w:p>
    <w:p w:rsidR="00FC54F0" w:rsidRDefault="00FC54F0" w:rsidP="00FC54F0">
      <w:pPr>
        <w:pStyle w:val="QNumberedlist"/>
      </w:pPr>
      <w:r>
        <w:t>Check python 2.x is installed</w:t>
      </w:r>
    </w:p>
    <w:p w:rsidR="009C3A2C" w:rsidRDefault="009C3A2C" w:rsidP="009C3A2C">
      <w:pPr>
        <w:ind w:left="1440"/>
      </w:pPr>
      <w:r>
        <w:t xml:space="preserve">If not, download and install it from: </w:t>
      </w:r>
      <w:r>
        <w:br/>
      </w:r>
      <w:hyperlink r:id="rId14" w:history="1">
        <w:r w:rsidRPr="00F63634">
          <w:rPr>
            <w:rStyle w:val="Hyperlink"/>
          </w:rPr>
          <w:t>https://www.python.org/downloads</w:t>
        </w:r>
      </w:hyperlink>
    </w:p>
    <w:p w:rsidR="00FC54F0" w:rsidRDefault="00FC54F0" w:rsidP="00FC54F0">
      <w:pPr>
        <w:pStyle w:val="QNumberedlist"/>
      </w:pPr>
      <w:r>
        <w:t>Run the basic test script</w:t>
      </w:r>
      <w:r w:rsidR="009C3A2C">
        <w:t xml:space="preserve"> from the copied folder</w:t>
      </w:r>
      <w:r>
        <w:t>.  No module is needed at this point</w:t>
      </w:r>
    </w:p>
    <w:p w:rsidR="00FC54F0" w:rsidRDefault="00FC54F0" w:rsidP="00FC54F0">
      <w:pPr>
        <w:pStyle w:val="QuarchCommand"/>
        <w:ind w:left="720" w:firstLine="720"/>
      </w:pPr>
      <w:r>
        <w:t>&gt;python BasicFunctionTests.py</w:t>
      </w:r>
    </w:p>
    <w:p w:rsidR="00FC54F0" w:rsidRDefault="00FC54F0" w:rsidP="00FC54F0">
      <w:pPr>
        <w:ind w:left="1440"/>
      </w:pPr>
      <w:r>
        <w:t xml:space="preserve">If a list of USB devices is displayed, the test has passed, skip to step 7.  At this point you are likely to see errors about loading </w:t>
      </w:r>
      <w:proofErr w:type="spellStart"/>
      <w:r>
        <w:t>usb</w:t>
      </w:r>
      <w:proofErr w:type="spellEnd"/>
      <w:r>
        <w:t xml:space="preserve"> libraries (indicating your system needs to install them).</w:t>
      </w:r>
    </w:p>
    <w:p w:rsidR="00FC54F0" w:rsidRDefault="00FC54F0" w:rsidP="00FC54F0">
      <w:pPr>
        <w:pStyle w:val="QNumberedlist"/>
      </w:pPr>
      <w:proofErr w:type="spellStart"/>
      <w:r>
        <w:t>libUSB</w:t>
      </w:r>
      <w:proofErr w:type="spellEnd"/>
      <w:r>
        <w:t xml:space="preserve"> 1.0 for </w:t>
      </w:r>
      <w:r w:rsidR="009C3A2C">
        <w:t>windows</w:t>
      </w:r>
    </w:p>
    <w:p w:rsidR="00FC54F0" w:rsidRDefault="009C3A2C" w:rsidP="009C3A2C">
      <w:pPr>
        <w:ind w:left="2160"/>
      </w:pPr>
      <w:r>
        <w:t>This is provided in the \lib folder of the application note, and automatically linked in at run time. You should not have to install anything.</w:t>
      </w:r>
    </w:p>
    <w:p w:rsidR="00FC54F0" w:rsidRDefault="00FC54F0" w:rsidP="00FC54F0">
      <w:pPr>
        <w:pStyle w:val="QNumberedlist"/>
      </w:pPr>
      <w:r>
        <w:t>Install python libUSB1 wrapper</w:t>
      </w:r>
    </w:p>
    <w:p w:rsidR="00FC54F0" w:rsidRDefault="00FC54F0" w:rsidP="00FC54F0">
      <w:pPr>
        <w:pStyle w:val="QNumberedlist"/>
        <w:numPr>
          <w:ilvl w:val="0"/>
          <w:numId w:val="0"/>
        </w:numPr>
        <w:ind w:left="1440"/>
      </w:pPr>
      <w:r>
        <w:t>This wrapper is provided in the lib folder</w:t>
      </w:r>
    </w:p>
    <w:p w:rsidR="00FC54F0" w:rsidRDefault="00FC54F0" w:rsidP="00FC54F0">
      <w:pPr>
        <w:pStyle w:val="QNumberedlist"/>
        <w:numPr>
          <w:ilvl w:val="0"/>
          <w:numId w:val="0"/>
        </w:numPr>
        <w:ind w:left="1440"/>
      </w:pPr>
      <w:r>
        <w:t>Go to [</w:t>
      </w:r>
      <w:proofErr w:type="spellStart"/>
      <w:r>
        <w:t>YourFolder</w:t>
      </w:r>
      <w:proofErr w:type="spellEnd"/>
      <w:r>
        <w:t>]/lib/libusb1-1.x.x</w:t>
      </w:r>
    </w:p>
    <w:p w:rsidR="00FC54F0" w:rsidRDefault="00FC54F0" w:rsidP="00FC54F0">
      <w:pPr>
        <w:pStyle w:val="QuarchCommand"/>
        <w:ind w:left="720" w:firstLine="720"/>
      </w:pPr>
      <w:r>
        <w:t>&gt;python setup.py install</w:t>
      </w:r>
    </w:p>
    <w:p w:rsidR="00FC54F0" w:rsidRDefault="00FC54F0" w:rsidP="009C3A2C">
      <w:pPr>
        <w:pStyle w:val="QNumberedlist"/>
        <w:numPr>
          <w:ilvl w:val="0"/>
          <w:numId w:val="0"/>
        </w:numPr>
        <w:ind w:left="1440"/>
      </w:pPr>
      <w:r>
        <w:t xml:space="preserve">You can also obtain and install this package via instructions at </w:t>
      </w:r>
      <w:hyperlink r:id="rId15" w:history="1">
        <w:r w:rsidRPr="00F63634">
          <w:rPr>
            <w:rStyle w:val="Hyperlink"/>
          </w:rPr>
          <w:t>https://pypi.python.org/pypi/libusb1</w:t>
        </w:r>
      </w:hyperlink>
    </w:p>
    <w:p w:rsidR="00FC54F0" w:rsidRDefault="00FC54F0" w:rsidP="00FC54F0">
      <w:pPr>
        <w:pStyle w:val="QNumberedlist"/>
      </w:pPr>
      <w:r>
        <w:t>Run the basic test script again, and verify that USB devices are now seen</w:t>
      </w:r>
    </w:p>
    <w:p w:rsidR="00FC54F0" w:rsidRDefault="00FC54F0" w:rsidP="00FC54F0">
      <w:pPr>
        <w:pStyle w:val="QuarchCommand"/>
        <w:ind w:left="720" w:firstLine="720"/>
      </w:pPr>
      <w:r w:rsidRPr="00F34C98">
        <w:t>&gt;python BasicFunctionTests.py</w:t>
      </w:r>
    </w:p>
    <w:p w:rsidR="00FC54F0" w:rsidRPr="00F34C98" w:rsidRDefault="00FC54F0" w:rsidP="00FC54F0">
      <w:pPr>
        <w:pStyle w:val="Centredimage"/>
      </w:pPr>
      <w:r>
        <w:rPr>
          <w:lang w:val="en-US" w:eastAsia="en-US"/>
        </w:rPr>
        <w:lastRenderedPageBreak/>
        <w:drawing>
          <wp:inline distT="0" distB="0" distL="0" distR="0" wp14:anchorId="619D3024" wp14:editId="664CC70B">
            <wp:extent cx="5731510" cy="2997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FC54F0" w:rsidP="00FC54F0">
      <w:pPr>
        <w:pStyle w:val="QNumberedlist"/>
      </w:pPr>
      <w:r>
        <w:t>Attach the Quarch power module and run the test again</w:t>
      </w:r>
    </w:p>
    <w:p w:rsidR="00FC54F0" w:rsidRDefault="00FC54F0" w:rsidP="00FC54F0">
      <w:pPr>
        <w:pStyle w:val="QuarchCommand"/>
        <w:ind w:left="720" w:firstLine="720"/>
      </w:pPr>
      <w:r w:rsidRPr="00F34C98">
        <w:t>&gt;python BasicFunctionTests.py</w:t>
      </w:r>
    </w:p>
    <w:p w:rsidR="00FC54F0" w:rsidRDefault="00FC54F0" w:rsidP="00FC54F0">
      <w:pPr>
        <w:ind w:left="1440"/>
      </w:pPr>
      <w:r>
        <w:t>You should now see a list of all USB modules, followed by a list of Quarch devices attached</w:t>
      </w:r>
    </w:p>
    <w:p w:rsidR="00FC54F0" w:rsidRPr="00E75467" w:rsidRDefault="00FC54F0" w:rsidP="00FC54F0">
      <w:pPr>
        <w:pStyle w:val="Centredimage"/>
      </w:pPr>
      <w:r>
        <w:rPr>
          <w:lang w:val="en-US" w:eastAsia="en-US"/>
        </w:rPr>
        <w:drawing>
          <wp:inline distT="0" distB="0" distL="0" distR="0" wp14:anchorId="2A7CD567" wp14:editId="1213932F">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ScanQuarch.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FC54F0" w:rsidP="00FC54F0">
      <w:pPr>
        <w:pStyle w:val="QNumberedlist"/>
      </w:pPr>
      <w:r>
        <w:t>You are now fully ready to run the main examples</w:t>
      </w:r>
    </w:p>
    <w:p w:rsidR="00C839D6" w:rsidRDefault="00C839D6">
      <w:pPr>
        <w:spacing w:before="0" w:after="160" w:line="259" w:lineRule="auto"/>
        <w:rPr>
          <w:rFonts w:eastAsiaTheme="majorEastAsia" w:cstheme="majorBidi"/>
          <w:b/>
          <w:color w:val="1F4E79" w:themeColor="accent1" w:themeShade="80"/>
          <w:sz w:val="36"/>
          <w:szCs w:val="32"/>
        </w:rPr>
      </w:pPr>
      <w:r>
        <w:br w:type="page"/>
      </w:r>
    </w:p>
    <w:p w:rsidR="00FC54F0" w:rsidRDefault="003F332C" w:rsidP="003F332C">
      <w:pPr>
        <w:pStyle w:val="Heading1"/>
      </w:pPr>
      <w:bookmarkStart w:id="69" w:name="_Toc475533250"/>
      <w:r>
        <w:lastRenderedPageBreak/>
        <w:t>Provided Examples</w:t>
      </w:r>
      <w:bookmarkEnd w:id="69"/>
    </w:p>
    <w:p w:rsidR="003F332C" w:rsidRDefault="003F332C" w:rsidP="003F332C">
      <w:pPr>
        <w:pStyle w:val="Heading2"/>
      </w:pPr>
      <w:bookmarkStart w:id="70" w:name="_Toc475533251"/>
      <w:r>
        <w:t>Basic Commands</w:t>
      </w:r>
      <w:bookmarkEnd w:id="70"/>
    </w:p>
    <w:p w:rsidR="003F332C" w:rsidRDefault="003F332C" w:rsidP="003F332C">
      <w:r>
        <w:t xml:space="preserve">The file </w:t>
      </w:r>
      <w:r w:rsidR="00C839D6">
        <w:rPr>
          <w:rStyle w:val="QuarchCommandChar"/>
        </w:rPr>
        <w:t>Simple</w:t>
      </w:r>
      <w:r w:rsidRPr="003F332C">
        <w:rPr>
          <w:rStyle w:val="QuarchCommandChar"/>
        </w:rPr>
        <w:t>Comman</w:t>
      </w:r>
      <w:r w:rsidR="009E4422">
        <w:rPr>
          <w:rStyle w:val="QuarchCommandChar"/>
        </w:rPr>
        <w:t>d</w:t>
      </w:r>
      <w:r w:rsidRPr="003F332C">
        <w:rPr>
          <w:rStyle w:val="QuarchCommandChar"/>
        </w:rPr>
        <w:t>Test.py</w:t>
      </w:r>
      <w:r>
        <w:t xml:space="preserve"> contains a simple example, connecting to the module over USB, running a series of basic commands and printing the measurements retrieved from the device.</w:t>
      </w:r>
    </w:p>
    <w:p w:rsidR="003F332C" w:rsidRDefault="003F332C" w:rsidP="003F332C">
      <w:r>
        <w:t>These methods let you see how to set the module up and how to take measurements.  All the commands you can use are found in the main technical manual for the product.</w:t>
      </w:r>
    </w:p>
    <w:p w:rsidR="009902AF" w:rsidRDefault="00E67C80" w:rsidP="00E67C80">
      <w:pPr>
        <w:pStyle w:val="QuarchCommand"/>
      </w:pPr>
      <w:r>
        <w:t xml:space="preserve">&gt;python </w:t>
      </w:r>
      <w:r w:rsidR="00C839D6">
        <w:t>Simple</w:t>
      </w:r>
      <w:r>
        <w:t>CommandTest.py</w:t>
      </w:r>
    </w:p>
    <w:p w:rsidR="00E67C80" w:rsidRDefault="00C839D6" w:rsidP="00C839D6">
      <w:pPr>
        <w:pStyle w:val="Centredimage"/>
      </w:pPr>
      <w:r>
        <w:rPr>
          <w:lang w:val="en-US" w:eastAsia="en-US"/>
        </w:rPr>
        <w:drawing>
          <wp:inline distT="0" distB="0" distL="0" distR="0">
            <wp:extent cx="5731510" cy="299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C839D6" w:rsidRPr="003F332C" w:rsidRDefault="00C839D6" w:rsidP="00C839D6">
      <w:pPr>
        <w:pStyle w:val="Centredimage"/>
        <w:jc w:val="left"/>
      </w:pPr>
      <w:r>
        <w:t>The output includes the name of the attached module and measurements for both output channels.</w:t>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9C3A2C" w:rsidRDefault="00C839D6" w:rsidP="00E01FCB">
      <w:pPr>
        <w:pStyle w:val="Heading2"/>
      </w:pPr>
      <w:bookmarkStart w:id="71" w:name="_Toc475533252"/>
      <w:r>
        <w:lastRenderedPageBreak/>
        <w:t>RAM capture example</w:t>
      </w:r>
      <w:bookmarkEnd w:id="71"/>
    </w:p>
    <w:p w:rsidR="00C839D6" w:rsidRDefault="00C839D6" w:rsidP="00C839D6">
      <w:r>
        <w:t>The file QuarchDumpExample.py connects to the module over USB and runs a number of commands to prepare for a capture to the module’s internal RAM.</w:t>
      </w:r>
    </w:p>
    <w:p w:rsidR="00C839D6" w:rsidRDefault="00C839D6" w:rsidP="00C839D6">
      <w:r>
        <w:t>It then triggers the capture operation and waits while for a period of time. This time could be used to run traffic to the drive under test, or to send additional commands to the Quarch module (for example: to margin the voltage output).</w:t>
      </w:r>
    </w:p>
    <w:p w:rsidR="00C839D6" w:rsidRDefault="00C839D6" w:rsidP="00C839D6">
      <w:r>
        <w:t>Finally, we send a command to stop the recording, then download the data to a CVS file, for later viewing and processing.</w:t>
      </w:r>
    </w:p>
    <w:p w:rsidR="00CB554F" w:rsidRDefault="00CB554F" w:rsidP="00C839D6">
      <w:r>
        <w:t>This example uses a manual trigger to start capture, but any form of trigger (such as threshold or external trigger could also be used).</w:t>
      </w:r>
    </w:p>
    <w:p w:rsidR="00882FFA" w:rsidRDefault="00882FFA" w:rsidP="00882FFA">
      <w:pPr>
        <w:pStyle w:val="QuarchCommand"/>
      </w:pPr>
      <w:r>
        <w:t>&gt;python QuarchDumpExample.py</w:t>
      </w:r>
    </w:p>
    <w:p w:rsidR="00882FFA" w:rsidRDefault="00882FFA" w:rsidP="00882FFA">
      <w:pPr>
        <w:pStyle w:val="Centredimage"/>
      </w:pPr>
      <w:r>
        <w:rPr>
          <w:lang w:val="en-US" w:eastAsia="en-US"/>
        </w:rPr>
        <w:drawing>
          <wp:inline distT="0" distB="0" distL="0" distR="0" wp14:anchorId="579C1C33" wp14:editId="1AF2C365">
            <wp:extent cx="5730974" cy="29972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7">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Pr="003F332C" w:rsidRDefault="00882FFA" w:rsidP="00882FFA">
      <w:pPr>
        <w:pStyle w:val="Centredimage"/>
        <w:jc w:val="left"/>
      </w:pPr>
      <w:r>
        <w:t xml:space="preserve">The output </w:t>
      </w:r>
      <w:r w:rsidR="000E3398">
        <w:t>the commands that we ran (and their responses). It also shows the statistics on the data that we pulled back from the module.</w:t>
      </w:r>
    </w:p>
    <w:p w:rsidR="00CB554F" w:rsidRDefault="00CB554F">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2" w:name="_Toc475533253"/>
      <w:r>
        <w:lastRenderedPageBreak/>
        <w:t>Streaming capture example</w:t>
      </w:r>
      <w:bookmarkEnd w:id="72"/>
    </w:p>
    <w:p w:rsidR="00CB554F" w:rsidRDefault="00CB554F" w:rsidP="00CB554F">
      <w:r>
        <w:t>The file QuarchStreamExample.py connects to the module over USB and runs a number of commands to prepare for streaming capture of data.</w:t>
      </w:r>
    </w:p>
    <w:p w:rsidR="00CB554F" w:rsidRDefault="00CB554F" w:rsidP="00CB554F">
      <w:r>
        <w:t>‘Streaming’ involves the PC client software constantly puling data back from the Quarch module.  This allows for much longer recording times that when using the internal RAM on the module.  The lower the averaging rate, the faster that data must be read back to keep up.  XLC modules can generally stream at 16 sample averaging with a fast PC.  This example is set to a far higher value initially so as to produce a small and simple CSV file.</w:t>
      </w:r>
    </w:p>
    <w:p w:rsidR="00CB554F" w:rsidRDefault="00A670F7" w:rsidP="00A670F7">
      <w:r>
        <w:t>The script sets up the module and then begins streaming for a set period of time.  When complete</w:t>
      </w:r>
      <w:r w:rsidR="00CB554F">
        <w:t xml:space="preserve"> a CVS file</w:t>
      </w:r>
      <w:r>
        <w:t xml:space="preserve"> will have been created</w:t>
      </w:r>
      <w:r w:rsidR="00CB554F">
        <w:t>, for later viewing and processing.</w:t>
      </w:r>
    </w:p>
    <w:p w:rsidR="00CB554F" w:rsidRDefault="00CB554F" w:rsidP="00CB554F">
      <w:pPr>
        <w:pStyle w:val="QuarchCommand"/>
      </w:pPr>
      <w:r>
        <w:t>&gt;python QuarchStreamExample.py</w:t>
      </w:r>
    </w:p>
    <w:p w:rsidR="00CB554F" w:rsidRDefault="00CB554F" w:rsidP="00CB554F">
      <w:pPr>
        <w:pStyle w:val="Centredimage"/>
      </w:pPr>
      <w:r>
        <w:rPr>
          <w:lang w:val="en-US" w:eastAsia="en-US"/>
        </w:rPr>
        <w:drawing>
          <wp:inline distT="0" distB="0" distL="0" distR="0" wp14:anchorId="06240502" wp14:editId="2EE0C9DC">
            <wp:extent cx="5730974" cy="299719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8">
                      <a:extLst>
                        <a:ext uri="{28A0092B-C50C-407E-A947-70E740481C1C}">
                          <a14:useLocalDpi xmlns:a14="http://schemas.microsoft.com/office/drawing/2010/main" val="0"/>
                        </a:ext>
                      </a:extLst>
                    </a:blip>
                    <a:stretch>
                      <a:fillRect/>
                    </a:stretch>
                  </pic:blipFill>
                  <pic:spPr>
                    <a:xfrm>
                      <a:off x="0" y="0"/>
                      <a:ext cx="5730974" cy="2997199"/>
                    </a:xfrm>
                    <a:prstGeom prst="rect">
                      <a:avLst/>
                    </a:prstGeom>
                  </pic:spPr>
                </pic:pic>
              </a:graphicData>
            </a:graphic>
          </wp:inline>
        </w:drawing>
      </w:r>
    </w:p>
    <w:p w:rsidR="00CB554F" w:rsidRPr="003F332C" w:rsidRDefault="00CB554F" w:rsidP="00CB554F">
      <w:pPr>
        <w:pStyle w:val="Centredimage"/>
        <w:jc w:val="left"/>
      </w:pPr>
      <w:r>
        <w:t>The output the commands that we ran (and their responses). It also shows the statistics on the data that we pulled back from the module.</w:t>
      </w:r>
    </w:p>
    <w:p w:rsidR="00882FFA" w:rsidRDefault="00882FFA" w:rsidP="00C839D6"/>
    <w:p w:rsidR="00E6024F" w:rsidRDefault="00E6024F">
      <w:pPr>
        <w:spacing w:before="0" w:after="160" w:line="259" w:lineRule="auto"/>
        <w:rPr>
          <w:rFonts w:eastAsiaTheme="majorEastAsia" w:cstheme="majorBidi"/>
          <w:b/>
          <w:color w:val="1F4E79" w:themeColor="accent1" w:themeShade="80"/>
          <w:sz w:val="36"/>
          <w:szCs w:val="32"/>
        </w:rPr>
      </w:pPr>
      <w:r>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3" w:name="_Toc475533254"/>
      <w:bookmarkStart w:id="74" w:name="_Toc450305359"/>
      <w:bookmarkStart w:id="75" w:name="_Toc425349828"/>
      <w:bookmarkStart w:id="76" w:name="_Toc422324324"/>
      <w:r w:rsidR="00CB6535" w:rsidRPr="00653A65">
        <w:t>Customer</w:t>
      </w:r>
      <w:r w:rsidR="00CB6535">
        <w:t xml:space="preserve"> s</w:t>
      </w:r>
      <w:r w:rsidR="00CB6535" w:rsidRPr="00F007C4">
        <w:t>upport</w:t>
      </w:r>
      <w:bookmarkEnd w:id="74"/>
      <w:bookmarkEnd w:id="75"/>
      <w:bookmarkEnd w:id="76"/>
      <w:r w:rsidR="00CB6535">
        <w:t xml:space="preserve"> from </w:t>
      </w:r>
      <w:proofErr w:type="spellStart"/>
      <w:r w:rsidR="00CB6535">
        <w:t>Quarch</w:t>
      </w:r>
      <w:bookmarkEnd w:id="73"/>
      <w:proofErr w:type="spellEnd"/>
    </w:p>
    <w:p w:rsidR="00CB6535" w:rsidRDefault="00CB6535" w:rsidP="00434722">
      <w:r>
        <w:t xml:space="preserve">There are multiple ways to access the support you need. You can contact us directly or access an extensive range of valuable support materials from </w:t>
      </w:r>
      <w:hyperlink r:id="rId19" w:history="1">
        <w:r w:rsidRPr="0073759B">
          <w:rPr>
            <w:rStyle w:val="Hyperlink"/>
          </w:rPr>
          <w:t>http://quarch.com/support</w:t>
        </w:r>
      </w:hyperlink>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0"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1"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77" w:name="_Toc475533255"/>
      <w:r>
        <w:t xml:space="preserve">Access support from the </w:t>
      </w:r>
      <w:proofErr w:type="spellStart"/>
      <w:r>
        <w:t>Quarch</w:t>
      </w:r>
      <w:proofErr w:type="spellEnd"/>
      <w:r>
        <w:t xml:space="preserve"> website</w:t>
      </w:r>
      <w:bookmarkEnd w:id="77"/>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w:t>
      </w:r>
      <w:proofErr w:type="spellStart"/>
      <w:r>
        <w:t>Quarch</w:t>
      </w:r>
      <w:proofErr w:type="spellEnd"/>
      <w:r>
        <w:t xml:space="preserve"> website</w:t>
      </w:r>
    </w:p>
    <w:p w:rsidR="00CB6535" w:rsidRPr="006443D3" w:rsidRDefault="00CB6535" w:rsidP="009D2258">
      <w:pPr>
        <w:pStyle w:val="QBulletlist"/>
      </w:pPr>
      <w:r w:rsidRPr="006443D3">
        <w:t>R</w:t>
      </w:r>
      <w:r>
        <w:t xml:space="preserve">egister your </w:t>
      </w:r>
      <w:proofErr w:type="spellStart"/>
      <w:r>
        <w:t>Quarch</w:t>
      </w:r>
      <w:proofErr w:type="spellEnd"/>
      <w:r>
        <w:t xml:space="preserve"> product</w:t>
      </w:r>
      <w:r w:rsidRPr="006443D3">
        <w:t xml:space="preserve"> to confirm your </w:t>
      </w:r>
      <w:r w:rsidRPr="00CB6535">
        <w:rPr>
          <w:rStyle w:val="Hyperlink"/>
        </w:rPr>
        <w:t xml:space="preserve">international warranty: </w:t>
      </w:r>
      <w:hyperlink r:id="rId22"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w:t>
      </w:r>
      <w:proofErr w:type="spellStart"/>
      <w:r>
        <w:t>Quarch</w:t>
      </w:r>
      <w:proofErr w:type="spellEnd"/>
      <w:r>
        <w:t xml:space="preserve"> tools: </w:t>
      </w:r>
      <w:hyperlink r:id="rId23" w:history="1">
        <w:r w:rsidRPr="00CB6535">
          <w:t>http://quarch.com/content/downloads</w:t>
        </w:r>
      </w:hyperlink>
    </w:p>
    <w:p w:rsidR="00CB6535" w:rsidRDefault="00CB6535" w:rsidP="009D2258">
      <w:pPr>
        <w:pStyle w:val="QBulletlist"/>
      </w:pPr>
      <w:r w:rsidRPr="006443D3">
        <w:t xml:space="preserve">Access </w:t>
      </w:r>
      <w:r w:rsidRPr="00CB6535">
        <w:rPr>
          <w:rStyle w:val="Hyperlink"/>
        </w:rPr>
        <w:t xml:space="preserve">the </w:t>
      </w:r>
      <w:proofErr w:type="spellStart"/>
      <w:r w:rsidRPr="00CB6535">
        <w:rPr>
          <w:rStyle w:val="Hyperlink"/>
        </w:rPr>
        <w:t>Quarch</w:t>
      </w:r>
      <w:proofErr w:type="spellEnd"/>
      <w:r w:rsidRPr="00CB6535">
        <w:rPr>
          <w:rStyle w:val="Hyperlink"/>
        </w:rPr>
        <w:t xml:space="preserve"> support forum (</w:t>
      </w:r>
      <w:hyperlink r:id="rId24" w:history="1">
        <w:r w:rsidRPr="00CB6535">
          <w:t>http://quarch</w:t>
        </w:r>
        <w:r w:rsidRPr="0073759B">
          <w:rPr>
            <w:rStyle w:val="Hyperlink"/>
          </w:rPr>
          <w:t>.com/forum</w:t>
        </w:r>
      </w:hyperlink>
      <w:r>
        <w:t>)</w:t>
      </w:r>
      <w:r w:rsidRPr="006443D3">
        <w:t>:</w:t>
      </w:r>
    </w:p>
    <w:p w:rsidR="00CB6535" w:rsidRDefault="00CB6535" w:rsidP="00CB6535">
      <w:pPr>
        <w:pStyle w:val="Heading2"/>
      </w:pPr>
      <w:bookmarkStart w:id="78" w:name="_Toc475533256"/>
      <w:r>
        <w:t>Find discussion topics, support information and testing ideas.</w:t>
      </w:r>
      <w:bookmarkEnd w:id="78"/>
      <w:r>
        <w:t xml:space="preserve"> </w:t>
      </w:r>
    </w:p>
    <w:p w:rsidR="00CB6535" w:rsidRDefault="00CB6535" w:rsidP="00CB6535">
      <w:r>
        <w:t>Browse existing topics or login to your user account to ask for information and advice.</w:t>
      </w:r>
    </w:p>
    <w:p w:rsidR="00531392" w:rsidRDefault="00CB6535" w:rsidP="005D2713">
      <w:r>
        <w:t xml:space="preserve">Sign up for </w:t>
      </w:r>
      <w:proofErr w:type="spellStart"/>
      <w:r>
        <w:t>Quarch</w:t>
      </w:r>
      <w:proofErr w:type="spellEnd"/>
      <w:r>
        <w:t xml:space="preserve"> Technical Updates to get the most out of your </w:t>
      </w:r>
      <w:proofErr w:type="spellStart"/>
      <w:r>
        <w:t>Quarch</w:t>
      </w:r>
      <w:proofErr w:type="spellEnd"/>
      <w:r>
        <w:t xml:space="preserve"> products. Updates are published approximately once a quarter and include news about the latest features, tools, application notes and software updates. See </w:t>
      </w:r>
      <w:hyperlink r:id="rId25" w:history="1">
        <w:r w:rsidRPr="0073759B">
          <w:rPr>
            <w:rStyle w:val="Hyperlink"/>
          </w:rPr>
          <w:t>http://quarch.com/content/sign-quarch-technical-updates</w:t>
        </w:r>
      </w:hyperlink>
      <w:r>
        <w:t>.</w:t>
      </w:r>
      <w:r w:rsidR="00754DA8">
        <w:fldChar w:fldCharType="end"/>
      </w:r>
      <w:r w:rsidR="00E01FCB">
        <w:t xml:space="preserve"> </w:t>
      </w:r>
    </w:p>
    <w:sectPr w:rsidR="00531392" w:rsidSect="00BB5237">
      <w:headerReference w:type="default" r:id="rId26"/>
      <w:footerReference w:type="default" r:id="rId27"/>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5E28" w:rsidRDefault="00535E28" w:rsidP="009F3CE7">
      <w:r>
        <w:separator/>
      </w:r>
    </w:p>
  </w:endnote>
  <w:endnote w:type="continuationSeparator" w:id="0">
    <w:p w:rsidR="00535E28" w:rsidRDefault="00535E28"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altName w:val="Wingdings 2"/>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Neue">
    <w:altName w:val="Sylfaen"/>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Default="008A77E0" w:rsidP="009F3CE7">
    <w:pPr>
      <w:pStyle w:val="Footer"/>
    </w:pPr>
    <w:r>
      <w:t>AN-004-07</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354461">
      <w:rPr>
        <w:noProof/>
      </w:rPr>
      <w:t>12</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354461">
      <w:rPr>
        <w:noProof/>
      </w:rPr>
      <w:t>13</w:t>
    </w:r>
    <w:r w:rsidR="00634BC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5E28" w:rsidRDefault="00535E28" w:rsidP="009F3CE7">
      <w:r>
        <w:separator/>
      </w:r>
    </w:p>
  </w:footnote>
  <w:footnote w:type="continuationSeparator" w:id="0">
    <w:p w:rsidR="00535E28" w:rsidRDefault="00535E28"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AN-004 – Python USB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2"/>
  </w:num>
  <w:num w:numId="5">
    <w:abstractNumId w:val="0"/>
  </w:num>
  <w:num w:numId="6">
    <w:abstractNumId w:val="1"/>
  </w:num>
  <w:num w:numId="7">
    <w:abstractNumId w:val="4"/>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8E"/>
    <w:rsid w:val="00001879"/>
    <w:rsid w:val="0000407A"/>
    <w:rsid w:val="000047CD"/>
    <w:rsid w:val="00033867"/>
    <w:rsid w:val="0004551C"/>
    <w:rsid w:val="000470AA"/>
    <w:rsid w:val="00051241"/>
    <w:rsid w:val="00053F2A"/>
    <w:rsid w:val="00077AEF"/>
    <w:rsid w:val="000919BE"/>
    <w:rsid w:val="00095B1E"/>
    <w:rsid w:val="00097DD9"/>
    <w:rsid w:val="000B1765"/>
    <w:rsid w:val="000E3398"/>
    <w:rsid w:val="00104407"/>
    <w:rsid w:val="00105A70"/>
    <w:rsid w:val="00113E15"/>
    <w:rsid w:val="00127630"/>
    <w:rsid w:val="001345F1"/>
    <w:rsid w:val="00142EE4"/>
    <w:rsid w:val="00167944"/>
    <w:rsid w:val="001810E4"/>
    <w:rsid w:val="00190486"/>
    <w:rsid w:val="001A34B3"/>
    <w:rsid w:val="001A7D35"/>
    <w:rsid w:val="001D6BBB"/>
    <w:rsid w:val="001F318D"/>
    <w:rsid w:val="0020173B"/>
    <w:rsid w:val="002229F0"/>
    <w:rsid w:val="00244556"/>
    <w:rsid w:val="00281BD2"/>
    <w:rsid w:val="0028588E"/>
    <w:rsid w:val="00286A5E"/>
    <w:rsid w:val="0029002D"/>
    <w:rsid w:val="002A3A7A"/>
    <w:rsid w:val="002A7F22"/>
    <w:rsid w:val="002B5D9D"/>
    <w:rsid w:val="002D4303"/>
    <w:rsid w:val="002D5906"/>
    <w:rsid w:val="002E32FB"/>
    <w:rsid w:val="002E3C5A"/>
    <w:rsid w:val="002F1322"/>
    <w:rsid w:val="00301106"/>
    <w:rsid w:val="00313517"/>
    <w:rsid w:val="00313940"/>
    <w:rsid w:val="00314D05"/>
    <w:rsid w:val="00334BB6"/>
    <w:rsid w:val="00341A02"/>
    <w:rsid w:val="00351ED6"/>
    <w:rsid w:val="0035406C"/>
    <w:rsid w:val="00354461"/>
    <w:rsid w:val="00360DEA"/>
    <w:rsid w:val="003777CF"/>
    <w:rsid w:val="00387291"/>
    <w:rsid w:val="003A350C"/>
    <w:rsid w:val="003B4500"/>
    <w:rsid w:val="003C149B"/>
    <w:rsid w:val="003C6114"/>
    <w:rsid w:val="003D66EC"/>
    <w:rsid w:val="003D71A9"/>
    <w:rsid w:val="003E55A7"/>
    <w:rsid w:val="003F332C"/>
    <w:rsid w:val="004036BF"/>
    <w:rsid w:val="004049EF"/>
    <w:rsid w:val="00412F6D"/>
    <w:rsid w:val="00434722"/>
    <w:rsid w:val="004368DB"/>
    <w:rsid w:val="00440FDE"/>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7C51"/>
    <w:rsid w:val="00513CC6"/>
    <w:rsid w:val="00513E94"/>
    <w:rsid w:val="00526FD8"/>
    <w:rsid w:val="00531392"/>
    <w:rsid w:val="00535E28"/>
    <w:rsid w:val="0054120C"/>
    <w:rsid w:val="00555FEC"/>
    <w:rsid w:val="005648CC"/>
    <w:rsid w:val="005D1A8B"/>
    <w:rsid w:val="005D2713"/>
    <w:rsid w:val="005E0C31"/>
    <w:rsid w:val="005E6E22"/>
    <w:rsid w:val="0060203A"/>
    <w:rsid w:val="00602419"/>
    <w:rsid w:val="00603B1F"/>
    <w:rsid w:val="00620909"/>
    <w:rsid w:val="006257CC"/>
    <w:rsid w:val="006330F0"/>
    <w:rsid w:val="00634BC7"/>
    <w:rsid w:val="006367DF"/>
    <w:rsid w:val="00636F0F"/>
    <w:rsid w:val="00651D69"/>
    <w:rsid w:val="00682108"/>
    <w:rsid w:val="006A4F3C"/>
    <w:rsid w:val="006A508E"/>
    <w:rsid w:val="006A5521"/>
    <w:rsid w:val="006B4D12"/>
    <w:rsid w:val="006D444C"/>
    <w:rsid w:val="006D6F13"/>
    <w:rsid w:val="006E00D1"/>
    <w:rsid w:val="006F2E47"/>
    <w:rsid w:val="00754DA8"/>
    <w:rsid w:val="007572AF"/>
    <w:rsid w:val="00784CCE"/>
    <w:rsid w:val="00785261"/>
    <w:rsid w:val="0079261F"/>
    <w:rsid w:val="00797FE9"/>
    <w:rsid w:val="007A66E9"/>
    <w:rsid w:val="007B1914"/>
    <w:rsid w:val="007B2CC4"/>
    <w:rsid w:val="007B49E3"/>
    <w:rsid w:val="007B6F20"/>
    <w:rsid w:val="007C5A09"/>
    <w:rsid w:val="007E7ABF"/>
    <w:rsid w:val="007F08F0"/>
    <w:rsid w:val="007F1519"/>
    <w:rsid w:val="007F401B"/>
    <w:rsid w:val="0080122F"/>
    <w:rsid w:val="008050C4"/>
    <w:rsid w:val="00812A39"/>
    <w:rsid w:val="0083046B"/>
    <w:rsid w:val="00837E16"/>
    <w:rsid w:val="008400D2"/>
    <w:rsid w:val="00857F7D"/>
    <w:rsid w:val="00875BFB"/>
    <w:rsid w:val="008770FD"/>
    <w:rsid w:val="00877D59"/>
    <w:rsid w:val="00882FFA"/>
    <w:rsid w:val="008841BD"/>
    <w:rsid w:val="00893135"/>
    <w:rsid w:val="008A77E0"/>
    <w:rsid w:val="008A7DA6"/>
    <w:rsid w:val="008C6132"/>
    <w:rsid w:val="008E14A0"/>
    <w:rsid w:val="00922285"/>
    <w:rsid w:val="009251EE"/>
    <w:rsid w:val="00925B77"/>
    <w:rsid w:val="00935F61"/>
    <w:rsid w:val="0094312A"/>
    <w:rsid w:val="00944098"/>
    <w:rsid w:val="009453AF"/>
    <w:rsid w:val="00945847"/>
    <w:rsid w:val="00946734"/>
    <w:rsid w:val="00954385"/>
    <w:rsid w:val="00961FEE"/>
    <w:rsid w:val="00977BDE"/>
    <w:rsid w:val="0098235C"/>
    <w:rsid w:val="00983FE6"/>
    <w:rsid w:val="00984A3C"/>
    <w:rsid w:val="009902AF"/>
    <w:rsid w:val="0099735D"/>
    <w:rsid w:val="009B3472"/>
    <w:rsid w:val="009C3A2C"/>
    <w:rsid w:val="009D2258"/>
    <w:rsid w:val="009E4422"/>
    <w:rsid w:val="009F3CE7"/>
    <w:rsid w:val="00A075B1"/>
    <w:rsid w:val="00A36557"/>
    <w:rsid w:val="00A424F9"/>
    <w:rsid w:val="00A44F05"/>
    <w:rsid w:val="00A63968"/>
    <w:rsid w:val="00A670F7"/>
    <w:rsid w:val="00A730C3"/>
    <w:rsid w:val="00A74243"/>
    <w:rsid w:val="00AA3CDD"/>
    <w:rsid w:val="00AA4DBB"/>
    <w:rsid w:val="00AB048F"/>
    <w:rsid w:val="00AC465A"/>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75A8"/>
    <w:rsid w:val="00B91CB7"/>
    <w:rsid w:val="00BB0F09"/>
    <w:rsid w:val="00BB3487"/>
    <w:rsid w:val="00BB5237"/>
    <w:rsid w:val="00BD0ECC"/>
    <w:rsid w:val="00BD3871"/>
    <w:rsid w:val="00C068A1"/>
    <w:rsid w:val="00C116C1"/>
    <w:rsid w:val="00C13FB6"/>
    <w:rsid w:val="00C16186"/>
    <w:rsid w:val="00C24521"/>
    <w:rsid w:val="00C61B21"/>
    <w:rsid w:val="00C65AD0"/>
    <w:rsid w:val="00C7208E"/>
    <w:rsid w:val="00C81A23"/>
    <w:rsid w:val="00C839D6"/>
    <w:rsid w:val="00C93C75"/>
    <w:rsid w:val="00CB554F"/>
    <w:rsid w:val="00CB6535"/>
    <w:rsid w:val="00CC3C0D"/>
    <w:rsid w:val="00CD1152"/>
    <w:rsid w:val="00CE055A"/>
    <w:rsid w:val="00CF75CA"/>
    <w:rsid w:val="00D11E8C"/>
    <w:rsid w:val="00D34A63"/>
    <w:rsid w:val="00D40CFF"/>
    <w:rsid w:val="00D4465E"/>
    <w:rsid w:val="00D50E5B"/>
    <w:rsid w:val="00D52021"/>
    <w:rsid w:val="00D551B5"/>
    <w:rsid w:val="00D55791"/>
    <w:rsid w:val="00D610D7"/>
    <w:rsid w:val="00D661D4"/>
    <w:rsid w:val="00D715C5"/>
    <w:rsid w:val="00DA43E9"/>
    <w:rsid w:val="00DB0EDF"/>
    <w:rsid w:val="00DB1D4D"/>
    <w:rsid w:val="00DB4A78"/>
    <w:rsid w:val="00DC373E"/>
    <w:rsid w:val="00DD1655"/>
    <w:rsid w:val="00DD47CA"/>
    <w:rsid w:val="00DD7AD1"/>
    <w:rsid w:val="00DE0ADA"/>
    <w:rsid w:val="00DE5E46"/>
    <w:rsid w:val="00E01F57"/>
    <w:rsid w:val="00E01FCB"/>
    <w:rsid w:val="00E055D4"/>
    <w:rsid w:val="00E37EEA"/>
    <w:rsid w:val="00E455B8"/>
    <w:rsid w:val="00E476D6"/>
    <w:rsid w:val="00E55C62"/>
    <w:rsid w:val="00E56BBA"/>
    <w:rsid w:val="00E6024F"/>
    <w:rsid w:val="00E67C80"/>
    <w:rsid w:val="00E736C9"/>
    <w:rsid w:val="00E75365"/>
    <w:rsid w:val="00E75467"/>
    <w:rsid w:val="00E77C84"/>
    <w:rsid w:val="00E81070"/>
    <w:rsid w:val="00EB2607"/>
    <w:rsid w:val="00EC27F7"/>
    <w:rsid w:val="00EF105F"/>
    <w:rsid w:val="00EF5EFA"/>
    <w:rsid w:val="00EF78F6"/>
    <w:rsid w:val="00F01C1A"/>
    <w:rsid w:val="00F02356"/>
    <w:rsid w:val="00F106F0"/>
    <w:rsid w:val="00F16CCD"/>
    <w:rsid w:val="00F34C98"/>
    <w:rsid w:val="00F6296B"/>
    <w:rsid w:val="00F633C6"/>
    <w:rsid w:val="00F8702C"/>
    <w:rsid w:val="00F916FF"/>
    <w:rsid w:val="00F93F40"/>
    <w:rsid w:val="00FA4903"/>
    <w:rsid w:val="00FC54F0"/>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69409"/>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quarch.com/downloads?field_file_type_tid=113"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quarch.com/reseller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quarch.com/content/sign-quarch-technical-update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support@quarch.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quarch.com/forum" TargetMode="External"/><Relationship Id="rId5" Type="http://schemas.openxmlformats.org/officeDocument/2006/relationships/webSettings" Target="webSettings.xml"/><Relationship Id="rId15" Type="http://schemas.openxmlformats.org/officeDocument/2006/relationships/hyperlink" Target="https://pypi.python.org/pypi/libusb1" TargetMode="External"/><Relationship Id="rId23" Type="http://schemas.openxmlformats.org/officeDocument/2006/relationships/hyperlink" Target="http://quarch.com/content/downloads" TargetMode="External"/><Relationship Id="rId28" Type="http://schemas.openxmlformats.org/officeDocument/2006/relationships/fontTable" Target="fontTable.xml"/><Relationship Id="rId10" Type="http://schemas.openxmlformats.org/officeDocument/2006/relationships/hyperlink" Target="https://pypi.python.org/pypi/libusb1" TargetMode="External"/><Relationship Id="rId19" Type="http://schemas.openxmlformats.org/officeDocument/2006/relationships/hyperlink" Target="http://quarch.com/support" TargetMode="External"/><Relationship Id="rId4" Type="http://schemas.openxmlformats.org/officeDocument/2006/relationships/settings" Target="settings.xml"/><Relationship Id="rId9" Type="http://schemas.openxmlformats.org/officeDocument/2006/relationships/hyperlink" Target="http://www.libusb.info" TargetMode="External"/><Relationship Id="rId14" Type="http://schemas.openxmlformats.org/officeDocument/2006/relationships/hyperlink" Target="https://www.python.org/downloads" TargetMode="External"/><Relationship Id="rId22" Type="http://schemas.openxmlformats.org/officeDocument/2006/relationships/hyperlink" Target="http://quarch.com/product-registration"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5566C2-0E1F-4ACA-B6DB-8BF32B23A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Template>
  <TotalTime>92</TotalTime>
  <Pages>13</Pages>
  <Words>1632</Words>
  <Characters>9307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Andrew M. Norrie</cp:lastModifiedBy>
  <cp:revision>32</cp:revision>
  <cp:lastPrinted>2017-02-22T13:28:00Z</cp:lastPrinted>
  <dcterms:created xsi:type="dcterms:W3CDTF">2017-02-22T11:54:00Z</dcterms:created>
  <dcterms:modified xsi:type="dcterms:W3CDTF">2019-02-20T13:57:00Z</dcterms:modified>
</cp:coreProperties>
</file>